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0498C4" w14:textId="6FEFEAD9" w:rsidR="0089579D" w:rsidRDefault="0089579D" w:rsidP="0089579D">
      <w:pPr>
        <w:jc w:val="center"/>
        <w:rPr>
          <w:b/>
          <w:bCs/>
        </w:rPr>
      </w:pPr>
      <w:r w:rsidRPr="0089579D">
        <w:rPr>
          <w:b/>
          <w:bCs/>
        </w:rPr>
        <w:t>SQL: Database Foundations: Sections 1, 2, 3, 4 : Intro, Modeling, Data Modeler</w:t>
      </w:r>
    </w:p>
    <w:p w14:paraId="0347D317" w14:textId="77777777" w:rsidR="002F6697" w:rsidRDefault="002F6697" w:rsidP="0089579D">
      <w:pPr>
        <w:jc w:val="center"/>
        <w:rPr>
          <w:b/>
          <w:bCs/>
        </w:rPr>
      </w:pPr>
    </w:p>
    <w:p w14:paraId="1BE3E45C" w14:textId="31D4065B" w:rsidR="0089579D" w:rsidRDefault="0089579D" w:rsidP="0089579D">
      <w:pPr>
        <w:rPr>
          <w:b/>
          <w:bCs/>
        </w:rPr>
      </w:pPr>
      <w:r w:rsidRPr="0089579D">
        <w:rPr>
          <w:b/>
          <w:bCs/>
        </w:rPr>
        <w:t>1-2</w:t>
      </w:r>
    </w:p>
    <w:p w14:paraId="594F3361" w14:textId="549E6BC4" w:rsidR="00756896" w:rsidRDefault="00756896" w:rsidP="00756896">
      <w:pPr>
        <w:pStyle w:val="ListParagraph"/>
        <w:numPr>
          <w:ilvl w:val="0"/>
          <w:numId w:val="1"/>
        </w:numPr>
      </w:pPr>
      <w:r w:rsidRPr="00756896">
        <w:rPr>
          <w:b/>
          <w:bCs/>
        </w:rPr>
        <w:t xml:space="preserve">Personal </w:t>
      </w:r>
      <w:r w:rsidRPr="00756896">
        <w:rPr>
          <w:b/>
          <w:bCs/>
        </w:rPr>
        <w:t>i</w:t>
      </w:r>
      <w:r w:rsidRPr="00756896">
        <w:rPr>
          <w:b/>
          <w:bCs/>
        </w:rPr>
        <w:t>nformation</w:t>
      </w:r>
      <w:r w:rsidRPr="00756896">
        <w:rPr>
          <w:b/>
          <w:bCs/>
        </w:rPr>
        <w:t>:</w:t>
      </w:r>
      <w:r>
        <w:t xml:space="preserve"> full name, date of birth, gender, student ID</w:t>
      </w:r>
    </w:p>
    <w:p w14:paraId="45AFC04D" w14:textId="25846F3E" w:rsidR="00756896" w:rsidRDefault="00756896" w:rsidP="00756896">
      <w:pPr>
        <w:ind w:left="720"/>
      </w:pPr>
      <w:r w:rsidRPr="00756896">
        <w:rPr>
          <w:b/>
          <w:bCs/>
        </w:rPr>
        <w:t>Contact information:</w:t>
      </w:r>
      <w:r>
        <w:t xml:space="preserve"> home address, phone number, email</w:t>
      </w:r>
    </w:p>
    <w:p w14:paraId="4504D822" w14:textId="536E8A7B" w:rsidR="00756896" w:rsidRDefault="00756896" w:rsidP="00756896">
      <w:pPr>
        <w:ind w:left="720"/>
      </w:pPr>
      <w:r w:rsidRPr="00756896">
        <w:rPr>
          <w:b/>
          <w:bCs/>
        </w:rPr>
        <w:t>Family information:</w:t>
      </w:r>
      <w:r>
        <w:t xml:space="preserve"> parent/guardian names and relationship, parent/guardian contact information, emergency contact</w:t>
      </w:r>
    </w:p>
    <w:p w14:paraId="2DAC6A6C" w14:textId="0B0218E9" w:rsidR="00756896" w:rsidRPr="00756896" w:rsidRDefault="00756896" w:rsidP="00756896">
      <w:pPr>
        <w:ind w:left="720"/>
      </w:pPr>
      <w:r>
        <w:rPr>
          <w:b/>
          <w:bCs/>
        </w:rPr>
        <w:t xml:space="preserve">Academic </w:t>
      </w:r>
      <w:r w:rsidRPr="00756896">
        <w:rPr>
          <w:b/>
          <w:bCs/>
        </w:rPr>
        <w:t xml:space="preserve">information: </w:t>
      </w:r>
      <w:r>
        <w:t xml:space="preserve">grade level, enrollment date, academic records, special needs, extracurricular activities </w:t>
      </w:r>
    </w:p>
    <w:p w14:paraId="42AEEB28" w14:textId="50F331EE" w:rsidR="00756896" w:rsidRPr="00DF39DE" w:rsidRDefault="00DF39DE" w:rsidP="00756896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Book information: </w:t>
      </w:r>
      <w:r>
        <w:t>book ID, title, author, ISBN #, publisher, genre/category, language, status</w:t>
      </w:r>
    </w:p>
    <w:p w14:paraId="4D00CE62" w14:textId="398CDBF1" w:rsidR="00DF39DE" w:rsidRDefault="00DF39DE" w:rsidP="00DF39DE">
      <w:pPr>
        <w:pStyle w:val="ListParagraph"/>
      </w:pPr>
      <w:r>
        <w:rPr>
          <w:b/>
          <w:bCs/>
        </w:rPr>
        <w:t xml:space="preserve">Customer information: </w:t>
      </w:r>
      <w:r>
        <w:t>member ID, full name, date of birth, address, phone number, membership type</w:t>
      </w:r>
    </w:p>
    <w:p w14:paraId="29DE8209" w14:textId="3AFCDE5C" w:rsidR="00DF39DE" w:rsidRPr="002F6697" w:rsidRDefault="00DF39DE" w:rsidP="00DF39DE">
      <w:pPr>
        <w:pStyle w:val="ListParagraph"/>
      </w:pPr>
      <w:r>
        <w:rPr>
          <w:b/>
          <w:bCs/>
        </w:rPr>
        <w:t>Staff information</w:t>
      </w:r>
      <w:r w:rsidR="002F6697">
        <w:rPr>
          <w:b/>
          <w:bCs/>
        </w:rPr>
        <w:t xml:space="preserve">: </w:t>
      </w:r>
      <w:r w:rsidR="002F6697">
        <w:t>staff ID, full name, position, contact information, work schedule</w:t>
      </w:r>
    </w:p>
    <w:p w14:paraId="783034BF" w14:textId="18FE1149" w:rsidR="00DF39DE" w:rsidRPr="00DF39DE" w:rsidRDefault="00DF39DE" w:rsidP="00DF39DE">
      <w:pPr>
        <w:pStyle w:val="ListParagraph"/>
      </w:pPr>
      <w:r>
        <w:rPr>
          <w:b/>
          <w:bCs/>
        </w:rPr>
        <w:t xml:space="preserve">Transaction information: </w:t>
      </w:r>
      <w:r>
        <w:t>loan ID, book ID, member ID, loan date, return date</w:t>
      </w:r>
    </w:p>
    <w:p w14:paraId="1D3E2B7A" w14:textId="0760A58A" w:rsidR="00DF39DE" w:rsidRPr="00DF39DE" w:rsidRDefault="00DF39DE" w:rsidP="00DF39DE">
      <w:pPr>
        <w:pStyle w:val="ListParagraph"/>
      </w:pPr>
      <w:r>
        <w:rPr>
          <w:b/>
          <w:bCs/>
        </w:rPr>
        <w:t xml:space="preserve">Inventory information: </w:t>
      </w:r>
      <w:r>
        <w:t>inventory ID, item name, quantity, condition</w:t>
      </w:r>
    </w:p>
    <w:p w14:paraId="37808B3B" w14:textId="43FBB32E" w:rsidR="0089579D" w:rsidRDefault="0089579D" w:rsidP="0089579D">
      <w:pPr>
        <w:rPr>
          <w:b/>
          <w:bCs/>
        </w:rPr>
      </w:pPr>
      <w:r w:rsidRPr="0089579D">
        <w:rPr>
          <w:b/>
          <w:bCs/>
        </w:rPr>
        <w:t>1-3</w:t>
      </w:r>
    </w:p>
    <w:p w14:paraId="6DD26ADF" w14:textId="387BB218" w:rsidR="00DF39DE" w:rsidRDefault="002F6697" w:rsidP="00DF39DE">
      <w:pPr>
        <w:pStyle w:val="ListParagraph"/>
        <w:numPr>
          <w:ilvl w:val="0"/>
          <w:numId w:val="2"/>
        </w:numPr>
      </w:pPr>
      <w:r>
        <w:t>hierarchical</w:t>
      </w:r>
    </w:p>
    <w:p w14:paraId="0EB1FAA0" w14:textId="2C2F0974" w:rsidR="00DF39DE" w:rsidRDefault="002F6697" w:rsidP="00DF39DE">
      <w:pPr>
        <w:pStyle w:val="ListParagraph"/>
        <w:numPr>
          <w:ilvl w:val="0"/>
          <w:numId w:val="2"/>
        </w:numPr>
      </w:pPr>
      <w:r>
        <w:t>network</w:t>
      </w:r>
    </w:p>
    <w:p w14:paraId="7DE710B2" w14:textId="0554E2F7" w:rsidR="00DF39DE" w:rsidRDefault="002F6697" w:rsidP="00DF39DE">
      <w:pPr>
        <w:pStyle w:val="ListParagraph"/>
        <w:numPr>
          <w:ilvl w:val="0"/>
          <w:numId w:val="2"/>
        </w:numPr>
      </w:pPr>
      <w:r>
        <w:t>object</w:t>
      </w:r>
    </w:p>
    <w:p w14:paraId="23AD03EF" w14:textId="03AB7CB1" w:rsidR="00DF39DE" w:rsidRDefault="002F6697" w:rsidP="00DF39DE">
      <w:pPr>
        <w:pStyle w:val="ListParagraph"/>
        <w:numPr>
          <w:ilvl w:val="0"/>
          <w:numId w:val="2"/>
        </w:numPr>
      </w:pPr>
      <w:r>
        <w:t>relational</w:t>
      </w:r>
    </w:p>
    <w:p w14:paraId="4889F210" w14:textId="4B8681D7" w:rsidR="002F6697" w:rsidRPr="00DF39DE" w:rsidRDefault="002F6697" w:rsidP="00DF39DE">
      <w:pPr>
        <w:pStyle w:val="ListParagraph"/>
        <w:numPr>
          <w:ilvl w:val="0"/>
          <w:numId w:val="2"/>
        </w:numPr>
      </w:pPr>
      <w:r>
        <w:t>flat file</w:t>
      </w:r>
    </w:p>
    <w:p w14:paraId="59CCCF32" w14:textId="59A01BFE" w:rsidR="0089579D" w:rsidRDefault="0089579D" w:rsidP="0089579D">
      <w:pPr>
        <w:rPr>
          <w:b/>
          <w:bCs/>
        </w:rPr>
      </w:pPr>
      <w:r w:rsidRPr="0089579D">
        <w:rPr>
          <w:b/>
          <w:bCs/>
        </w:rPr>
        <w:t>1-4</w:t>
      </w:r>
    </w:p>
    <w:p w14:paraId="5DF5E190" w14:textId="383A5A33" w:rsidR="002F6697" w:rsidRDefault="002F6697" w:rsidP="002F6697">
      <w:pPr>
        <w:pStyle w:val="ListParagraph"/>
        <w:numPr>
          <w:ilvl w:val="0"/>
          <w:numId w:val="3"/>
        </w:numPr>
      </w:pPr>
      <w:r w:rsidRPr="002F6697">
        <w:rPr>
          <w:b/>
          <w:bCs/>
        </w:rPr>
        <w:t>Business rule:</w:t>
      </w:r>
      <w:r>
        <w:t xml:space="preserve"> </w:t>
      </w:r>
      <w:r w:rsidR="00943E14">
        <w:t xml:space="preserve">members pay membership </w:t>
      </w:r>
      <w:proofErr w:type="gramStart"/>
      <w:r w:rsidR="00943E14">
        <w:t>fees,</w:t>
      </w:r>
      <w:proofErr w:type="gramEnd"/>
      <w:r w:rsidR="00943E14">
        <w:t xml:space="preserve"> student is free but corporate and individual aren’t</w:t>
      </w:r>
    </w:p>
    <w:p w14:paraId="0D9F3F97" w14:textId="7718E755" w:rsidR="002F6697" w:rsidRPr="00943E14" w:rsidRDefault="002F6697" w:rsidP="002F6697">
      <w:pPr>
        <w:pStyle w:val="ListParagraph"/>
      </w:pPr>
      <w:r w:rsidRPr="002F6697">
        <w:rPr>
          <w:b/>
          <w:bCs/>
        </w:rPr>
        <w:t>Constraint:</w:t>
      </w:r>
      <w:r w:rsidR="00943E14">
        <w:rPr>
          <w:b/>
          <w:bCs/>
        </w:rPr>
        <w:t xml:space="preserve"> </w:t>
      </w:r>
      <w:r w:rsidR="00943E14">
        <w:t>members only belong to one membership, membership type can’t be change</w:t>
      </w:r>
    </w:p>
    <w:p w14:paraId="3529A66B" w14:textId="057AACE3" w:rsidR="002F6697" w:rsidRDefault="002F6697" w:rsidP="002F6697">
      <w:pPr>
        <w:pStyle w:val="ListParagraph"/>
        <w:numPr>
          <w:ilvl w:val="0"/>
          <w:numId w:val="3"/>
        </w:numPr>
      </w:pPr>
      <w:r w:rsidRPr="002F6697">
        <w:rPr>
          <w:b/>
          <w:bCs/>
        </w:rPr>
        <w:t>Business rule:</w:t>
      </w:r>
      <w:r>
        <w:t xml:space="preserve"> </w:t>
      </w:r>
      <w:r w:rsidR="00943E14">
        <w:t>doctors registered with the hospital have a unique ID, doctors must have seven years minimum of working experience, patients are required to register with hospital</w:t>
      </w:r>
    </w:p>
    <w:p w14:paraId="756C2651" w14:textId="7EA6C2B3" w:rsidR="00943E14" w:rsidRPr="00943E14" w:rsidRDefault="002F6697" w:rsidP="00943E14">
      <w:pPr>
        <w:pStyle w:val="ListParagraph"/>
      </w:pPr>
      <w:r w:rsidRPr="002F6697">
        <w:rPr>
          <w:b/>
          <w:bCs/>
        </w:rPr>
        <w:t>Constraint:</w:t>
      </w:r>
      <w:r w:rsidR="00943E14">
        <w:rPr>
          <w:b/>
          <w:bCs/>
        </w:rPr>
        <w:t xml:space="preserve"> </w:t>
      </w:r>
      <w:r w:rsidR="00943E14">
        <w:t>doctors’ ID must start with DC, experience requirement is for all doctors, patients’ ID must start with PT</w:t>
      </w:r>
    </w:p>
    <w:p w14:paraId="07C56396" w14:textId="4B58C737" w:rsidR="00943E14" w:rsidRDefault="0089579D" w:rsidP="00943E14">
      <w:pPr>
        <w:rPr>
          <w:b/>
          <w:bCs/>
        </w:rPr>
      </w:pPr>
      <w:r w:rsidRPr="0089579D">
        <w:rPr>
          <w:b/>
          <w:bCs/>
        </w:rPr>
        <w:t>2-1</w:t>
      </w:r>
    </w:p>
    <w:p w14:paraId="3F26EC3D" w14:textId="06D3B92B" w:rsidR="00943E14" w:rsidRDefault="00943E14" w:rsidP="00943E14">
      <w:pPr>
        <w:pStyle w:val="ListParagraph"/>
        <w:numPr>
          <w:ilvl w:val="0"/>
          <w:numId w:val="4"/>
        </w:numPr>
      </w:pPr>
    </w:p>
    <w:p w14:paraId="678AFD8F" w14:textId="788D9D8B" w:rsidR="00943E14" w:rsidRDefault="00943E14" w:rsidP="00943E14">
      <w:pPr>
        <w:pStyle w:val="ListParagraph"/>
        <w:numPr>
          <w:ilvl w:val="1"/>
          <w:numId w:val="4"/>
        </w:numPr>
      </w:pPr>
      <w:r w:rsidRPr="00FF4743">
        <w:rPr>
          <w:b/>
          <w:bCs/>
        </w:rPr>
        <w:t xml:space="preserve">Books </w:t>
      </w:r>
      <w:proofErr w:type="gramStart"/>
      <w:r w:rsidRPr="00FF4743">
        <w:rPr>
          <w:b/>
          <w:bCs/>
        </w:rPr>
        <w:t>table:</w:t>
      </w:r>
      <w:proofErr w:type="gramEnd"/>
      <w:r>
        <w:t xml:space="preserve"> </w:t>
      </w:r>
      <w:r w:rsidR="00FF4743">
        <w:t xml:space="preserve">book ID, </w:t>
      </w:r>
      <w:r>
        <w:t>title, ISBN, year, price</w:t>
      </w:r>
      <w:r w:rsidR="00FF4743">
        <w:t>, author ID, publisher ID</w:t>
      </w:r>
    </w:p>
    <w:p w14:paraId="2A7A9235" w14:textId="19B036D9" w:rsidR="00943E14" w:rsidRDefault="00943E14" w:rsidP="00943E14">
      <w:pPr>
        <w:pStyle w:val="ListParagraph"/>
        <w:ind w:left="1440"/>
      </w:pPr>
      <w:r w:rsidRPr="00FF4743">
        <w:rPr>
          <w:b/>
          <w:bCs/>
        </w:rPr>
        <w:t xml:space="preserve">Authors </w:t>
      </w:r>
      <w:proofErr w:type="gramStart"/>
      <w:r w:rsidRPr="00FF4743">
        <w:rPr>
          <w:b/>
          <w:bCs/>
        </w:rPr>
        <w:t>table:</w:t>
      </w:r>
      <w:proofErr w:type="gramEnd"/>
      <w:r>
        <w:t xml:space="preserve"> author </w:t>
      </w:r>
      <w:r w:rsidR="00FF4743">
        <w:t>ID, author name</w:t>
      </w:r>
    </w:p>
    <w:p w14:paraId="4887797C" w14:textId="1983DD72" w:rsidR="00FF4743" w:rsidRDefault="00FF4743" w:rsidP="00943E14">
      <w:pPr>
        <w:pStyle w:val="ListParagraph"/>
        <w:ind w:left="1440"/>
      </w:pPr>
      <w:r w:rsidRPr="00FF4743">
        <w:rPr>
          <w:b/>
          <w:bCs/>
        </w:rPr>
        <w:t xml:space="preserve">Publishers </w:t>
      </w:r>
      <w:proofErr w:type="gramStart"/>
      <w:r w:rsidRPr="00FF4743">
        <w:rPr>
          <w:b/>
          <w:bCs/>
        </w:rPr>
        <w:t>table:</w:t>
      </w:r>
      <w:proofErr w:type="gramEnd"/>
      <w:r>
        <w:t xml:space="preserve"> publisher ID, publisher name, publisher address</w:t>
      </w:r>
    </w:p>
    <w:p w14:paraId="27D7D8B0" w14:textId="19789C5C" w:rsidR="00FF4743" w:rsidRDefault="00FF4743" w:rsidP="00FF4743">
      <w:pPr>
        <w:pStyle w:val="ListParagraph"/>
        <w:numPr>
          <w:ilvl w:val="1"/>
          <w:numId w:val="4"/>
        </w:numPr>
      </w:pPr>
      <w:r w:rsidRPr="00FF4743">
        <w:rPr>
          <w:b/>
          <w:bCs/>
        </w:rPr>
        <w:t xml:space="preserve">Authors </w:t>
      </w:r>
      <w:proofErr w:type="gramStart"/>
      <w:r w:rsidRPr="00FF4743">
        <w:rPr>
          <w:b/>
          <w:bCs/>
        </w:rPr>
        <w:t>table:</w:t>
      </w:r>
      <w:proofErr w:type="gramEnd"/>
      <w:r>
        <w:t xml:space="preserve"> author ID, author name, author address, author URL homepage</w:t>
      </w:r>
    </w:p>
    <w:p w14:paraId="02F1D40D" w14:textId="4FFFC849" w:rsidR="00FF4743" w:rsidRDefault="00FF4743" w:rsidP="00FF4743">
      <w:pPr>
        <w:pStyle w:val="ListParagraph"/>
        <w:numPr>
          <w:ilvl w:val="1"/>
          <w:numId w:val="4"/>
        </w:numPr>
      </w:pPr>
      <w:r w:rsidRPr="00FF4743">
        <w:rPr>
          <w:b/>
          <w:bCs/>
        </w:rPr>
        <w:t xml:space="preserve">Publishers </w:t>
      </w:r>
      <w:proofErr w:type="gramStart"/>
      <w:r w:rsidRPr="00FF4743">
        <w:rPr>
          <w:b/>
          <w:bCs/>
        </w:rPr>
        <w:t>table:</w:t>
      </w:r>
      <w:proofErr w:type="gramEnd"/>
      <w:r>
        <w:t xml:space="preserve"> publisher ID, publisher name, publisher address, publisher phone number, publisher URL website</w:t>
      </w:r>
    </w:p>
    <w:p w14:paraId="59E37D55" w14:textId="66ADF814" w:rsidR="00FF4743" w:rsidRDefault="00FF4743" w:rsidP="00FF4743">
      <w:pPr>
        <w:pStyle w:val="ListParagraph"/>
        <w:numPr>
          <w:ilvl w:val="1"/>
          <w:numId w:val="4"/>
        </w:numPr>
      </w:pPr>
      <w:r w:rsidRPr="00FF4743">
        <w:rPr>
          <w:b/>
          <w:bCs/>
        </w:rPr>
        <w:t>Warehouse table:</w:t>
      </w:r>
      <w:r>
        <w:t xml:space="preserve"> warehouse ID, warehouse </w:t>
      </w:r>
      <w:r w:rsidRPr="00FF4743">
        <w:t xml:space="preserve">code, </w:t>
      </w:r>
      <w:r>
        <w:t xml:space="preserve">warehouse </w:t>
      </w:r>
      <w:r w:rsidRPr="00FF4743">
        <w:t>address</w:t>
      </w:r>
      <w:r>
        <w:t xml:space="preserve">, warehouse </w:t>
      </w:r>
      <w:r w:rsidRPr="00FF4743">
        <w:t>phone number</w:t>
      </w:r>
      <w:r>
        <w:t>, store ID</w:t>
      </w:r>
    </w:p>
    <w:p w14:paraId="38C92C72" w14:textId="77777777" w:rsidR="00FF4743" w:rsidRDefault="00FF4743" w:rsidP="00FF4743">
      <w:pPr>
        <w:pStyle w:val="ListParagraph"/>
        <w:numPr>
          <w:ilvl w:val="1"/>
          <w:numId w:val="4"/>
        </w:numPr>
      </w:pPr>
      <w:r w:rsidRPr="00FF4743">
        <w:rPr>
          <w:b/>
          <w:bCs/>
        </w:rPr>
        <w:t xml:space="preserve">Books </w:t>
      </w:r>
      <w:proofErr w:type="gramStart"/>
      <w:r w:rsidRPr="00FF4743">
        <w:rPr>
          <w:b/>
          <w:bCs/>
        </w:rPr>
        <w:t>table:</w:t>
      </w:r>
      <w:proofErr w:type="gramEnd"/>
      <w:r w:rsidRPr="00FF4743">
        <w:t xml:space="preserve"> book ID, title, ISBN, year, price, author ID, publisher ID</w:t>
      </w:r>
    </w:p>
    <w:p w14:paraId="33ABB878" w14:textId="55DA750C" w:rsidR="00FF4743" w:rsidRPr="00FF4743" w:rsidRDefault="00FF4743" w:rsidP="00FF4743">
      <w:pPr>
        <w:pStyle w:val="ListParagraph"/>
        <w:ind w:left="1440"/>
      </w:pPr>
      <w:r w:rsidRPr="00FF4743">
        <w:rPr>
          <w:b/>
          <w:bCs/>
        </w:rPr>
        <w:lastRenderedPageBreak/>
        <w:t>Warehouse table:</w:t>
      </w:r>
      <w:r w:rsidRPr="00FF4743">
        <w:t xml:space="preserve"> warehouse ID, warehouse code, warehouse address, warehouse phone number, store ID</w:t>
      </w:r>
    </w:p>
    <w:p w14:paraId="6AD384D7" w14:textId="6F956884" w:rsidR="00FF4743" w:rsidRDefault="00FF4743" w:rsidP="00FF4743">
      <w:pPr>
        <w:pStyle w:val="ListParagraph"/>
        <w:numPr>
          <w:ilvl w:val="1"/>
          <w:numId w:val="4"/>
        </w:numPr>
      </w:pPr>
      <w:r w:rsidRPr="00FF4743">
        <w:rPr>
          <w:b/>
          <w:bCs/>
        </w:rPr>
        <w:t xml:space="preserve">Copies </w:t>
      </w:r>
      <w:proofErr w:type="gramStart"/>
      <w:r w:rsidRPr="00FF4743">
        <w:rPr>
          <w:b/>
          <w:bCs/>
        </w:rPr>
        <w:t>table:</w:t>
      </w:r>
      <w:proofErr w:type="gramEnd"/>
      <w:r>
        <w:t xml:space="preserve"> copies ID, title, amount of books, </w:t>
      </w:r>
      <w:r>
        <w:t>book ID</w:t>
      </w:r>
    </w:p>
    <w:p w14:paraId="52F3F3CA" w14:textId="57BC3895" w:rsidR="00FF4743" w:rsidRDefault="00FF4743" w:rsidP="00FF4743">
      <w:pPr>
        <w:pStyle w:val="ListParagraph"/>
        <w:ind w:left="1440"/>
      </w:pPr>
      <w:r w:rsidRPr="00FF4743">
        <w:rPr>
          <w:b/>
          <w:bCs/>
        </w:rPr>
        <w:t>Warehouse table:</w:t>
      </w:r>
      <w:r w:rsidRPr="00FF4743">
        <w:t xml:space="preserve"> warehouse ID, warehouse code, warehouse address, warehouse phone number, store ID</w:t>
      </w:r>
    </w:p>
    <w:p w14:paraId="54D38AF0" w14:textId="0A950BC3" w:rsidR="00FF4743" w:rsidRDefault="00FF4743" w:rsidP="00FF4743">
      <w:pPr>
        <w:pStyle w:val="ListParagraph"/>
        <w:numPr>
          <w:ilvl w:val="1"/>
          <w:numId w:val="4"/>
        </w:numPr>
      </w:pPr>
      <w:r w:rsidRPr="00FF4743">
        <w:rPr>
          <w:b/>
          <w:bCs/>
        </w:rPr>
        <w:t xml:space="preserve">Customers </w:t>
      </w:r>
      <w:proofErr w:type="gramStart"/>
      <w:r w:rsidRPr="00FF4743">
        <w:rPr>
          <w:b/>
          <w:bCs/>
        </w:rPr>
        <w:t>table:</w:t>
      </w:r>
      <w:proofErr w:type="gramEnd"/>
      <w:r>
        <w:t xml:space="preserve"> customer ID, customer name, customer address, customer email, customer phone number</w:t>
      </w:r>
    </w:p>
    <w:p w14:paraId="6AC0AA58" w14:textId="3349E43C" w:rsidR="00FF4743" w:rsidRDefault="00FF4743" w:rsidP="00FF4743">
      <w:pPr>
        <w:pStyle w:val="ListParagraph"/>
        <w:numPr>
          <w:ilvl w:val="1"/>
          <w:numId w:val="4"/>
        </w:numPr>
      </w:pPr>
      <w:r w:rsidRPr="00FF4743">
        <w:rPr>
          <w:b/>
          <w:bCs/>
        </w:rPr>
        <w:t>Customer email table:</w:t>
      </w:r>
      <w:r>
        <w:t xml:space="preserve"> customer email ID</w:t>
      </w:r>
    </w:p>
    <w:p w14:paraId="3DE54697" w14:textId="515329A1" w:rsidR="00FF4743" w:rsidRDefault="00FF4743" w:rsidP="00FF4743">
      <w:pPr>
        <w:pStyle w:val="ListParagraph"/>
        <w:numPr>
          <w:ilvl w:val="1"/>
          <w:numId w:val="4"/>
        </w:numPr>
      </w:pPr>
      <w:r w:rsidRPr="00FF4743">
        <w:rPr>
          <w:b/>
          <w:bCs/>
        </w:rPr>
        <w:t>Shopping cart table:</w:t>
      </w:r>
      <w:r>
        <w:t xml:space="preserve"> shopping cart ID, customer ID, book ID</w:t>
      </w:r>
    </w:p>
    <w:p w14:paraId="1AD811C0" w14:textId="400E8997" w:rsidR="00FF4743" w:rsidRDefault="00FF4743" w:rsidP="00FF4743">
      <w:pPr>
        <w:pStyle w:val="ListParagraph"/>
        <w:numPr>
          <w:ilvl w:val="1"/>
          <w:numId w:val="4"/>
        </w:numPr>
      </w:pPr>
      <w:r w:rsidRPr="00FF4743">
        <w:rPr>
          <w:b/>
          <w:bCs/>
        </w:rPr>
        <w:t>Shopping cart table:</w:t>
      </w:r>
      <w:r>
        <w:t xml:space="preserve"> </w:t>
      </w:r>
      <w:r>
        <w:t>shopping cart ID, customer ID, book ID</w:t>
      </w:r>
      <w:r>
        <w:t>, copies ID</w:t>
      </w:r>
    </w:p>
    <w:p w14:paraId="798CF7A2" w14:textId="162BD834" w:rsidR="00FF4743" w:rsidRDefault="00FF4743" w:rsidP="00FF4743">
      <w:pPr>
        <w:pStyle w:val="ListParagraph"/>
        <w:numPr>
          <w:ilvl w:val="1"/>
          <w:numId w:val="4"/>
        </w:numPr>
      </w:pPr>
      <w:r w:rsidRPr="00FF4743">
        <w:rPr>
          <w:b/>
          <w:bCs/>
        </w:rPr>
        <w:t>Transaction table:</w:t>
      </w:r>
      <w:r>
        <w:t xml:space="preserve"> transaction ID, billing address, shipping address, shipping option, payment information, customer email ID</w:t>
      </w:r>
    </w:p>
    <w:p w14:paraId="1BF7D92D" w14:textId="3E952F93" w:rsidR="00FF4743" w:rsidRDefault="00FF4743" w:rsidP="00FF4743">
      <w:pPr>
        <w:pStyle w:val="ListParagraph"/>
        <w:numPr>
          <w:ilvl w:val="0"/>
          <w:numId w:val="4"/>
        </w:numPr>
      </w:pPr>
    </w:p>
    <w:p w14:paraId="13B0608F" w14:textId="19B685AE" w:rsidR="00B147DC" w:rsidRPr="00B147DC" w:rsidRDefault="00B147DC" w:rsidP="00B147DC">
      <w:pPr>
        <w:pStyle w:val="ListParagraph"/>
        <w:numPr>
          <w:ilvl w:val="1"/>
          <w:numId w:val="4"/>
        </w:numPr>
        <w:rPr>
          <w:b/>
          <w:bCs/>
        </w:rPr>
      </w:pPr>
      <w:r>
        <w:rPr>
          <w:b/>
          <w:bCs/>
        </w:rPr>
        <w:t xml:space="preserve">Customers </w:t>
      </w:r>
      <w:proofErr w:type="gramStart"/>
      <w:r>
        <w:rPr>
          <w:b/>
          <w:bCs/>
        </w:rPr>
        <w:t>table</w:t>
      </w:r>
      <w:r w:rsidRPr="00B147DC">
        <w:t>:</w:t>
      </w:r>
      <w:proofErr w:type="gramEnd"/>
      <w:r w:rsidRPr="00B147DC">
        <w:t xml:space="preserve"> </w:t>
      </w:r>
      <w:r>
        <w:t>customer ID, customer name, email, phone number, billing address, shipping address</w:t>
      </w:r>
    </w:p>
    <w:p w14:paraId="1C4D3233" w14:textId="3F0CA25B" w:rsidR="00B147DC" w:rsidRPr="00B147DC" w:rsidRDefault="00B147DC" w:rsidP="00B147DC">
      <w:pPr>
        <w:pStyle w:val="ListParagraph"/>
        <w:ind w:left="1440"/>
      </w:pPr>
      <w:r>
        <w:rPr>
          <w:b/>
          <w:bCs/>
        </w:rPr>
        <w:t xml:space="preserve">Products </w:t>
      </w:r>
      <w:proofErr w:type="gramStart"/>
      <w:r>
        <w:rPr>
          <w:b/>
          <w:bCs/>
        </w:rPr>
        <w:t>table:</w:t>
      </w:r>
      <w:proofErr w:type="gramEnd"/>
      <w:r>
        <w:rPr>
          <w:b/>
          <w:bCs/>
        </w:rPr>
        <w:t xml:space="preserve"> </w:t>
      </w:r>
      <w:r>
        <w:t xml:space="preserve">product ID, product name, description, category, price, quantity in stock, supplier ID, </w:t>
      </w:r>
    </w:p>
    <w:p w14:paraId="5FE9BCA4" w14:textId="1AE42B20" w:rsidR="00B147DC" w:rsidRPr="00B147DC" w:rsidRDefault="00B147DC" w:rsidP="00B147DC">
      <w:pPr>
        <w:pStyle w:val="ListParagraph"/>
        <w:ind w:left="1440"/>
      </w:pPr>
      <w:r>
        <w:rPr>
          <w:b/>
          <w:bCs/>
        </w:rPr>
        <w:t xml:space="preserve">Suppliers </w:t>
      </w:r>
      <w:proofErr w:type="gramStart"/>
      <w:r>
        <w:rPr>
          <w:b/>
          <w:bCs/>
        </w:rPr>
        <w:t>table:</w:t>
      </w:r>
      <w:proofErr w:type="gramEnd"/>
      <w:r>
        <w:rPr>
          <w:b/>
          <w:bCs/>
        </w:rPr>
        <w:t xml:space="preserve"> </w:t>
      </w:r>
      <w:r>
        <w:t>supplier ID, supplier name, contact person, contact number, address</w:t>
      </w:r>
    </w:p>
    <w:p w14:paraId="5AB098D5" w14:textId="7F8401AF" w:rsidR="00B147DC" w:rsidRPr="00B147DC" w:rsidRDefault="00B147DC" w:rsidP="00B147DC">
      <w:pPr>
        <w:pStyle w:val="ListParagraph"/>
        <w:ind w:left="1440"/>
      </w:pPr>
      <w:r>
        <w:rPr>
          <w:b/>
          <w:bCs/>
        </w:rPr>
        <w:t xml:space="preserve">Orders </w:t>
      </w:r>
      <w:proofErr w:type="gramStart"/>
      <w:r>
        <w:rPr>
          <w:b/>
          <w:bCs/>
        </w:rPr>
        <w:t>table:</w:t>
      </w:r>
      <w:proofErr w:type="gramEnd"/>
      <w:r>
        <w:rPr>
          <w:b/>
          <w:bCs/>
        </w:rPr>
        <w:t xml:space="preserve"> </w:t>
      </w:r>
      <w:r>
        <w:t>order ID, customer ID, order date, status</w:t>
      </w:r>
    </w:p>
    <w:p w14:paraId="6D07D8D5" w14:textId="4ECE8957" w:rsidR="00B147DC" w:rsidRPr="00B147DC" w:rsidRDefault="00B147DC" w:rsidP="00B147DC">
      <w:pPr>
        <w:pStyle w:val="ListParagraph"/>
        <w:ind w:left="1440"/>
      </w:pPr>
      <w:r>
        <w:rPr>
          <w:b/>
          <w:bCs/>
        </w:rPr>
        <w:t>Stock table:</w:t>
      </w:r>
      <w:r>
        <w:t xml:space="preserve"> stock ID, product ID, quantity in stock, reorder level</w:t>
      </w:r>
    </w:p>
    <w:p w14:paraId="1ED2031E" w14:textId="61709960" w:rsidR="00B147DC" w:rsidRDefault="00B147DC" w:rsidP="00FF4743">
      <w:pPr>
        <w:pStyle w:val="ListParagraph"/>
        <w:numPr>
          <w:ilvl w:val="1"/>
          <w:numId w:val="4"/>
        </w:numPr>
      </w:pPr>
      <w:r w:rsidRPr="00B147DC">
        <w:rPr>
          <w:b/>
          <w:bCs/>
        </w:rPr>
        <w:t xml:space="preserve">Invoices </w:t>
      </w:r>
      <w:r>
        <w:rPr>
          <w:b/>
          <w:bCs/>
        </w:rPr>
        <w:t xml:space="preserve">items </w:t>
      </w:r>
      <w:proofErr w:type="gramStart"/>
      <w:r w:rsidRPr="00B147DC">
        <w:rPr>
          <w:b/>
          <w:bCs/>
        </w:rPr>
        <w:t>table:</w:t>
      </w:r>
      <w:proofErr w:type="gramEnd"/>
      <w:r>
        <w:t xml:space="preserve"> invoice items ID, invoice ID, product ID, quantity, unit price</w:t>
      </w:r>
    </w:p>
    <w:p w14:paraId="0943BFD8" w14:textId="0F30A7C4" w:rsidR="00B147DC" w:rsidRDefault="00B147DC" w:rsidP="00B147DC">
      <w:pPr>
        <w:pStyle w:val="ListParagraph"/>
        <w:ind w:left="1440"/>
      </w:pPr>
      <w:r w:rsidRPr="00B147DC">
        <w:rPr>
          <w:b/>
          <w:bCs/>
        </w:rPr>
        <w:t xml:space="preserve">Payments </w:t>
      </w:r>
      <w:proofErr w:type="gramStart"/>
      <w:r w:rsidRPr="00B147DC">
        <w:rPr>
          <w:b/>
          <w:bCs/>
        </w:rPr>
        <w:t>table:</w:t>
      </w:r>
      <w:proofErr w:type="gramEnd"/>
      <w:r>
        <w:t xml:space="preserve"> payment ID, customer ID, payment date, total amount</w:t>
      </w:r>
    </w:p>
    <w:p w14:paraId="77C64E6F" w14:textId="36D76A13" w:rsidR="00B147DC" w:rsidRDefault="00B147DC" w:rsidP="00B147DC">
      <w:pPr>
        <w:pStyle w:val="ListParagraph"/>
        <w:ind w:left="1440"/>
      </w:pPr>
      <w:r w:rsidRPr="00B147DC">
        <w:rPr>
          <w:b/>
          <w:bCs/>
        </w:rPr>
        <w:t>Backorder table:</w:t>
      </w:r>
      <w:r>
        <w:t xml:space="preserve"> backorder ID, order ID, product ID, quantity backordered, date backordered</w:t>
      </w:r>
    </w:p>
    <w:p w14:paraId="6B4B0AE5" w14:textId="4F5CFEEC" w:rsidR="00B147DC" w:rsidRDefault="00B147DC" w:rsidP="00B147DC">
      <w:pPr>
        <w:pStyle w:val="ListParagraph"/>
        <w:ind w:left="1440"/>
      </w:pPr>
      <w:r w:rsidRPr="00B147DC">
        <w:rPr>
          <w:b/>
          <w:bCs/>
        </w:rPr>
        <w:t>Reorder table:</w:t>
      </w:r>
      <w:r>
        <w:t xml:space="preserve"> reorder ID, backorder ID, supplier ID, ordered date, expected delivery date</w:t>
      </w:r>
    </w:p>
    <w:p w14:paraId="402CCE53" w14:textId="77777777" w:rsidR="00B147DC" w:rsidRDefault="00B147DC" w:rsidP="00B147DC">
      <w:pPr>
        <w:pStyle w:val="ListParagraph"/>
        <w:numPr>
          <w:ilvl w:val="1"/>
          <w:numId w:val="4"/>
        </w:numPr>
      </w:pPr>
      <w:r w:rsidRPr="00B147DC">
        <w:rPr>
          <w:b/>
          <w:bCs/>
        </w:rPr>
        <w:t xml:space="preserve">Invoices </w:t>
      </w:r>
      <w:proofErr w:type="gramStart"/>
      <w:r w:rsidRPr="00B147DC">
        <w:rPr>
          <w:b/>
          <w:bCs/>
        </w:rPr>
        <w:t>table:</w:t>
      </w:r>
      <w:proofErr w:type="gramEnd"/>
      <w:r>
        <w:t xml:space="preserve"> invoice ID, order ID, invoice date, total amount</w:t>
      </w:r>
    </w:p>
    <w:p w14:paraId="3E2B2514" w14:textId="285D8269" w:rsidR="00FF4743" w:rsidRPr="00943E14" w:rsidRDefault="00B147DC" w:rsidP="00B147DC">
      <w:pPr>
        <w:ind w:left="1440"/>
      </w:pPr>
      <w:r w:rsidRPr="00B147DC">
        <w:rPr>
          <w:b/>
          <w:bCs/>
        </w:rPr>
        <w:t>Payment allocation table:</w:t>
      </w:r>
      <w:r>
        <w:rPr>
          <w:b/>
          <w:bCs/>
        </w:rPr>
        <w:t xml:space="preserve"> </w:t>
      </w:r>
      <w:r>
        <w:t>payment allocation ID, payment ID, invoice ID, allocated amount</w:t>
      </w:r>
    </w:p>
    <w:p w14:paraId="40A67E43" w14:textId="70A14886" w:rsidR="0089579D" w:rsidRDefault="0089579D" w:rsidP="0089579D">
      <w:pPr>
        <w:rPr>
          <w:b/>
          <w:bCs/>
        </w:rPr>
      </w:pPr>
      <w:r w:rsidRPr="0089579D">
        <w:rPr>
          <w:b/>
          <w:bCs/>
        </w:rPr>
        <w:t>2-2</w:t>
      </w:r>
    </w:p>
    <w:p w14:paraId="1E9393FB" w14:textId="2815C76D" w:rsidR="00B147DC" w:rsidRDefault="00A70078" w:rsidP="00B147DC">
      <w:pPr>
        <w:pStyle w:val="ListParagraph"/>
        <w:numPr>
          <w:ilvl w:val="0"/>
          <w:numId w:val="5"/>
        </w:numPr>
      </w:pPr>
      <w:r>
        <w:t>Captures the needs of a business, may also reflect future needs, addresses what is conceptually ideal, identifies relationships between entities, identifies important entities</w:t>
      </w:r>
    </w:p>
    <w:p w14:paraId="3644945E" w14:textId="5B7F6EE1" w:rsidR="00B147DC" w:rsidRDefault="00A70078" w:rsidP="00B147DC">
      <w:pPr>
        <w:pStyle w:val="ListParagraph"/>
        <w:numPr>
          <w:ilvl w:val="0"/>
          <w:numId w:val="5"/>
        </w:numPr>
      </w:pPr>
      <w:r w:rsidRPr="00A70078">
        <w:rPr>
          <w:b/>
          <w:bCs/>
        </w:rPr>
        <w:t>Conceptual models:</w:t>
      </w:r>
      <w:r>
        <w:t xml:space="preserve"> flowchart, ERD diagrams</w:t>
      </w:r>
    </w:p>
    <w:p w14:paraId="3748BCF7" w14:textId="2533BC5D" w:rsidR="00A70078" w:rsidRPr="00A70078" w:rsidRDefault="00A70078" w:rsidP="00A70078">
      <w:pPr>
        <w:pStyle w:val="ListParagraph"/>
      </w:pPr>
      <w:r w:rsidRPr="00A70078">
        <w:rPr>
          <w:b/>
          <w:bCs/>
        </w:rPr>
        <w:t>Physical models:</w:t>
      </w:r>
      <w:r>
        <w:t xml:space="preserve"> 3D model of a building, solar system model</w:t>
      </w:r>
    </w:p>
    <w:p w14:paraId="7086E267" w14:textId="17564793" w:rsidR="00A70078" w:rsidRDefault="0089579D" w:rsidP="00A70078">
      <w:pPr>
        <w:rPr>
          <w:b/>
          <w:bCs/>
        </w:rPr>
      </w:pPr>
      <w:r w:rsidRPr="0089579D">
        <w:rPr>
          <w:b/>
          <w:bCs/>
        </w:rPr>
        <w:t>2-3</w:t>
      </w:r>
    </w:p>
    <w:p w14:paraId="4D892F4C" w14:textId="7249C32F" w:rsidR="00A70078" w:rsidRDefault="00A70078" w:rsidP="00A70078">
      <w:pPr>
        <w:pStyle w:val="ListParagraph"/>
        <w:numPr>
          <w:ilvl w:val="0"/>
          <w:numId w:val="7"/>
        </w:numPr>
      </w:pPr>
      <w:r>
        <w:t xml:space="preserve">Departments, students, courses, </w:t>
      </w:r>
      <w:r w:rsidR="0018458B">
        <w:t>faculty, registration, academic session, parent information, attendance information, exam information</w:t>
      </w:r>
    </w:p>
    <w:p w14:paraId="3509FD7F" w14:textId="1766912C" w:rsidR="00A70078" w:rsidRDefault="00A54F08" w:rsidP="00A70078">
      <w:pPr>
        <w:pStyle w:val="ListParagraph"/>
        <w:numPr>
          <w:ilvl w:val="0"/>
          <w:numId w:val="7"/>
        </w:numPr>
      </w:pPr>
      <w:r w:rsidRPr="00A54F08">
        <w:rPr>
          <w:b/>
          <w:bCs/>
        </w:rPr>
        <w:t>Course</w:t>
      </w:r>
      <w:r>
        <w:t xml:space="preserve">: course </w:t>
      </w:r>
      <w:proofErr w:type="spellStart"/>
      <w:r>
        <w:t>name</w:t>
      </w:r>
      <w:r w:rsidR="00612FB6">
        <w:rPr>
          <w:vertAlign w:val="superscript"/>
        </w:rPr>
        <w:t>o</w:t>
      </w:r>
      <w:proofErr w:type="spellEnd"/>
      <w:r>
        <w:t>, course code</w:t>
      </w:r>
      <w:r w:rsidR="00612FB6">
        <w:t>*</w:t>
      </w:r>
    </w:p>
    <w:p w14:paraId="326A148C" w14:textId="2BD5590A" w:rsidR="00A54F08" w:rsidRPr="00A54F08" w:rsidRDefault="00A54F08" w:rsidP="00A54F08">
      <w:pPr>
        <w:pStyle w:val="ListParagraph"/>
      </w:pPr>
      <w:r w:rsidRPr="00A54F08">
        <w:rPr>
          <w:b/>
          <w:bCs/>
        </w:rPr>
        <w:t>Department:</w:t>
      </w:r>
      <w:r>
        <w:rPr>
          <w:b/>
          <w:bCs/>
        </w:rPr>
        <w:t xml:space="preserve"> </w:t>
      </w:r>
      <w:r>
        <w:t xml:space="preserve">department </w:t>
      </w:r>
      <w:proofErr w:type="spellStart"/>
      <w:r>
        <w:t>name</w:t>
      </w:r>
      <w:r w:rsidR="00612FB6">
        <w:rPr>
          <w:vertAlign w:val="superscript"/>
        </w:rPr>
        <w:t>o</w:t>
      </w:r>
      <w:proofErr w:type="spellEnd"/>
      <w:r>
        <w:t xml:space="preserve">, </w:t>
      </w:r>
      <w:r w:rsidR="00612FB6">
        <w:t xml:space="preserve">department code*, </w:t>
      </w:r>
      <w:r>
        <w:t>course offered*, academic session*</w:t>
      </w:r>
    </w:p>
    <w:p w14:paraId="60900A67" w14:textId="613DA57C" w:rsidR="00A54F08" w:rsidRPr="00A54F08" w:rsidRDefault="00A54F08" w:rsidP="00A54F08">
      <w:pPr>
        <w:pStyle w:val="ListParagraph"/>
      </w:pPr>
      <w:r w:rsidRPr="00A54F08">
        <w:rPr>
          <w:b/>
          <w:bCs/>
        </w:rPr>
        <w:t>Student:</w:t>
      </w:r>
      <w:r>
        <w:rPr>
          <w:b/>
          <w:bCs/>
        </w:rPr>
        <w:t xml:space="preserve"> </w:t>
      </w:r>
      <w:r>
        <w:t xml:space="preserve">name*, age*, </w:t>
      </w:r>
      <w:proofErr w:type="spellStart"/>
      <w:r>
        <w:t>grade</w:t>
      </w:r>
      <w:r>
        <w:rPr>
          <w:vertAlign w:val="superscript"/>
        </w:rPr>
        <w:t>o</w:t>
      </w:r>
      <w:proofErr w:type="spellEnd"/>
      <w:r>
        <w:t xml:space="preserve">, </w:t>
      </w:r>
      <w:r w:rsidR="00612FB6">
        <w:t xml:space="preserve">email </w:t>
      </w:r>
      <w:r>
        <w:t xml:space="preserve">address*, </w:t>
      </w:r>
      <w:proofErr w:type="spellStart"/>
      <w:r w:rsidR="00612FB6">
        <w:t>address</w:t>
      </w:r>
      <w:r w:rsidR="00612FB6">
        <w:rPr>
          <w:vertAlign w:val="superscript"/>
        </w:rPr>
        <w:t>o</w:t>
      </w:r>
      <w:proofErr w:type="spellEnd"/>
      <w:r w:rsidR="00612FB6">
        <w:t xml:space="preserve"> , </w:t>
      </w:r>
      <w:r>
        <w:t>course enrolled in*</w:t>
      </w:r>
    </w:p>
    <w:p w14:paraId="34622BD1" w14:textId="03A3F860" w:rsidR="00A54F08" w:rsidRPr="00A54F08" w:rsidRDefault="00A54F08" w:rsidP="00A54F08">
      <w:pPr>
        <w:pStyle w:val="ListParagraph"/>
      </w:pPr>
      <w:r w:rsidRPr="00A54F08">
        <w:rPr>
          <w:b/>
          <w:bCs/>
        </w:rPr>
        <w:lastRenderedPageBreak/>
        <w:t>Faculty:</w:t>
      </w:r>
      <w:r>
        <w:t xml:space="preserve"> name*, course taught*, login*, logout*</w:t>
      </w:r>
    </w:p>
    <w:p w14:paraId="01C02EE0" w14:textId="3453DDB6" w:rsidR="00A54F08" w:rsidRPr="00A54F08" w:rsidRDefault="00A54F08" w:rsidP="00A54F08">
      <w:pPr>
        <w:pStyle w:val="ListParagraph"/>
      </w:pPr>
      <w:r w:rsidRPr="00A54F08">
        <w:rPr>
          <w:b/>
          <w:bCs/>
        </w:rPr>
        <w:t>Academic session:</w:t>
      </w:r>
      <w:r>
        <w:rPr>
          <w:b/>
          <w:bCs/>
        </w:rPr>
        <w:t xml:space="preserve"> </w:t>
      </w:r>
      <w:r>
        <w:t>academic session period*</w:t>
      </w:r>
    </w:p>
    <w:p w14:paraId="444E96AD" w14:textId="4BD8E855" w:rsidR="00A54F08" w:rsidRPr="00A54F08" w:rsidRDefault="00A54F08" w:rsidP="00A54F08">
      <w:pPr>
        <w:pStyle w:val="ListParagraph"/>
      </w:pPr>
      <w:r w:rsidRPr="00A54F08">
        <w:rPr>
          <w:b/>
          <w:bCs/>
        </w:rPr>
        <w:t>Parent information:</w:t>
      </w:r>
      <w:r>
        <w:rPr>
          <w:b/>
          <w:bCs/>
        </w:rPr>
        <w:t xml:space="preserve"> </w:t>
      </w:r>
      <w:r>
        <w:t xml:space="preserve">name*, email, </w:t>
      </w:r>
      <w:proofErr w:type="spellStart"/>
      <w:r>
        <w:t>address</w:t>
      </w:r>
      <w:r>
        <w:rPr>
          <w:vertAlign w:val="superscript"/>
        </w:rPr>
        <w:t>o</w:t>
      </w:r>
      <w:proofErr w:type="spellEnd"/>
      <w:r>
        <w:t xml:space="preserve">, phone number*, relationship to student* </w:t>
      </w:r>
      <w:r w:rsidRPr="00A54F08">
        <w:rPr>
          <w:b/>
          <w:bCs/>
        </w:rPr>
        <w:br/>
        <w:t>Exam:</w:t>
      </w:r>
      <w:r>
        <w:rPr>
          <w:b/>
          <w:bCs/>
        </w:rPr>
        <w:t xml:space="preserve"> </w:t>
      </w:r>
      <w:r w:rsidR="00AA6F88">
        <w:t xml:space="preserve">exam number, </w:t>
      </w:r>
      <w:r>
        <w:t>attendance status*, eligibility*, results*</w:t>
      </w:r>
    </w:p>
    <w:p w14:paraId="0AA6A2B5" w14:textId="31119F94" w:rsidR="0089579D" w:rsidRDefault="0089579D" w:rsidP="0089579D">
      <w:pPr>
        <w:rPr>
          <w:b/>
          <w:bCs/>
        </w:rPr>
      </w:pPr>
      <w:r w:rsidRPr="0089579D">
        <w:rPr>
          <w:b/>
          <w:bCs/>
        </w:rPr>
        <w:t>2-4</w:t>
      </w:r>
    </w:p>
    <w:p w14:paraId="02EB4B90" w14:textId="5D8FEE55" w:rsidR="00A54F08" w:rsidRDefault="00AA6F88" w:rsidP="00A54F08">
      <w:pPr>
        <w:pStyle w:val="ListParagraph"/>
        <w:numPr>
          <w:ilvl w:val="1"/>
          <w:numId w:val="8"/>
        </w:numPr>
      </w:pPr>
      <w:r>
        <w:t>A unique identifier for SONG could be song ID. A song title or artist cannot be a unique identifier because they may be used more than once.</w:t>
      </w:r>
    </w:p>
    <w:p w14:paraId="36F0E703" w14:textId="514EF814" w:rsidR="00A54F08" w:rsidRDefault="00AA6F88" w:rsidP="00A54F08">
      <w:pPr>
        <w:pStyle w:val="ListParagraph"/>
        <w:numPr>
          <w:ilvl w:val="1"/>
          <w:numId w:val="8"/>
        </w:numPr>
      </w:pPr>
      <w:r>
        <w:t>A unique attribute could be student ID or email address</w:t>
      </w:r>
    </w:p>
    <w:p w14:paraId="3FCEBE2B" w14:textId="3A7497C2" w:rsidR="00AA6F88" w:rsidRDefault="00AA6F88" w:rsidP="00AA6F88">
      <w:pPr>
        <w:pStyle w:val="ListParagraph"/>
        <w:numPr>
          <w:ilvl w:val="1"/>
          <w:numId w:val="8"/>
        </w:numPr>
      </w:pPr>
      <w:r>
        <w:t>Student ID, none? , locker number</w:t>
      </w:r>
    </w:p>
    <w:p w14:paraId="770DF900" w14:textId="38A5B223" w:rsidR="0018458B" w:rsidRDefault="00AA6F88" w:rsidP="00AA6F88">
      <w:pPr>
        <w:pStyle w:val="ListParagraph"/>
        <w:numPr>
          <w:ilvl w:val="1"/>
          <w:numId w:val="7"/>
        </w:numPr>
      </w:pPr>
      <w:r w:rsidRPr="00AA6F88">
        <w:rPr>
          <w:b/>
          <w:bCs/>
        </w:rPr>
        <w:t>Unique identifiers:</w:t>
      </w:r>
      <w:r>
        <w:rPr>
          <w:b/>
          <w:bCs/>
        </w:rPr>
        <w:t xml:space="preserve"> </w:t>
      </w:r>
      <w:r>
        <w:t>course code, department</w:t>
      </w:r>
      <w:r w:rsidR="00612FB6">
        <w:t xml:space="preserve"> code</w:t>
      </w:r>
      <w:r>
        <w:t>, student name, faculty name, academic session, parent name, exam number</w:t>
      </w:r>
    </w:p>
    <w:p w14:paraId="2924264F" w14:textId="429E639D" w:rsidR="00AA6F88" w:rsidRPr="00AA6F88" w:rsidRDefault="00AA6F88" w:rsidP="00AA6F88">
      <w:pPr>
        <w:pStyle w:val="ListParagraph"/>
        <w:ind w:left="740"/>
      </w:pPr>
      <w:r w:rsidRPr="00AA6F88">
        <w:rPr>
          <w:b/>
          <w:bCs/>
        </w:rPr>
        <w:t>Candidate unique identifiers:</w:t>
      </w:r>
      <w:r>
        <w:rPr>
          <w:b/>
          <w:bCs/>
        </w:rPr>
        <w:t xml:space="preserve"> </w:t>
      </w:r>
      <w:r w:rsidR="00612FB6">
        <w:t>department code, student email address, faculty login, parent email address</w:t>
      </w:r>
    </w:p>
    <w:p w14:paraId="2A4E02B7" w14:textId="62893B52" w:rsidR="0089579D" w:rsidRDefault="0089579D" w:rsidP="0089579D">
      <w:pPr>
        <w:rPr>
          <w:b/>
          <w:bCs/>
        </w:rPr>
      </w:pPr>
      <w:r w:rsidRPr="0089579D">
        <w:rPr>
          <w:b/>
          <w:bCs/>
        </w:rPr>
        <w:t>2-5</w:t>
      </w:r>
    </w:p>
    <w:p w14:paraId="75C4F8D0" w14:textId="18A89DEB" w:rsidR="00612FB6" w:rsidRDefault="00612FB6" w:rsidP="00612FB6">
      <w:pPr>
        <w:pStyle w:val="ListParagraph"/>
        <w:numPr>
          <w:ilvl w:val="1"/>
          <w:numId w:val="14"/>
        </w:numPr>
      </w:pPr>
      <w:r>
        <w:t>E</w:t>
      </w:r>
      <w:r>
        <w:t>ach EMPLOYEE must be assigned to one and only one DEPARTMENT.</w:t>
      </w:r>
      <w:r>
        <w:t xml:space="preserve"> </w:t>
      </w:r>
      <w:r>
        <w:t>Each DEPARTMENT must be responsible for one or more EMPLOYEEs.</w:t>
      </w:r>
    </w:p>
    <w:p w14:paraId="12E5A5C9" w14:textId="4AAF0D2B" w:rsidR="00612FB6" w:rsidRDefault="00F72B94" w:rsidP="00612FB6">
      <w:pPr>
        <w:pStyle w:val="ListParagraph"/>
        <w:numPr>
          <w:ilvl w:val="1"/>
          <w:numId w:val="14"/>
        </w:numPr>
      </w:pPr>
      <w:r>
        <w:t xml:space="preserve">Each PERSON must be born in one and only one TOWN. Each TOWN may be the birthplace of one or more PERSONs. </w:t>
      </w:r>
    </w:p>
    <w:p w14:paraId="22396212" w14:textId="77777777" w:rsidR="00F72B94" w:rsidRDefault="00F72B94" w:rsidP="00F72B94">
      <w:pPr>
        <w:pStyle w:val="ListParagraph"/>
      </w:pPr>
      <w:r>
        <w:t>Each PERSON must be living in one and only one TOWN. Each TOWN may be the hometown of one or more PERSONs.</w:t>
      </w:r>
    </w:p>
    <w:p w14:paraId="63A7999D" w14:textId="77777777" w:rsidR="00F72B94" w:rsidRDefault="00F72B94" w:rsidP="00F72B94">
      <w:pPr>
        <w:pStyle w:val="ListParagraph"/>
      </w:pPr>
      <w:r>
        <w:t>Each PERSON may be visitor of one or more TOWNs. Each TOWN must be visited by one or more PERSONs.</w:t>
      </w:r>
    </w:p>
    <w:p w14:paraId="522671DE" w14:textId="4FE98131" w:rsidR="00F72B94" w:rsidRDefault="00F72B94" w:rsidP="00F72B94">
      <w:pPr>
        <w:pStyle w:val="ListParagraph"/>
      </w:pPr>
      <w:r>
        <w:t xml:space="preserve"> Each PERSON may be mayor of one and only one TOWN. Each TOWN may be governed by one and only one PERSON. </w:t>
      </w:r>
    </w:p>
    <w:p w14:paraId="79121758" w14:textId="2CDFE5A7" w:rsidR="00612FB6" w:rsidRPr="00612FB6" w:rsidRDefault="00612FB6" w:rsidP="00E35C31">
      <w:pPr>
        <w:ind w:left="360"/>
      </w:pPr>
      <w:r>
        <w:t xml:space="preserve">2.1 </w:t>
      </w:r>
      <w:r w:rsidR="00FD3ABA">
        <w:rPr>
          <w:noProof/>
        </w:rPr>
        <w:drawing>
          <wp:inline distT="0" distB="0" distL="0" distR="0" wp14:anchorId="2479F20A" wp14:editId="5616478A">
            <wp:extent cx="5943600" cy="3391535"/>
            <wp:effectExtent l="0" t="0" r="0" b="0"/>
            <wp:docPr id="1541182054" name="Picture 3" descr="A diagram of a stud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182054" name="Picture 3" descr="A diagram of a studen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ED8ED" w14:textId="6EA357B8" w:rsidR="0089579D" w:rsidRDefault="0089579D" w:rsidP="0089579D">
      <w:pPr>
        <w:rPr>
          <w:b/>
          <w:bCs/>
        </w:rPr>
      </w:pPr>
      <w:r w:rsidRPr="0089579D">
        <w:rPr>
          <w:b/>
          <w:bCs/>
        </w:rPr>
        <w:lastRenderedPageBreak/>
        <w:t>2-6</w:t>
      </w:r>
    </w:p>
    <w:p w14:paraId="3CC7ED39" w14:textId="17854016" w:rsidR="005601C8" w:rsidRDefault="005601C8" w:rsidP="005601C8">
      <w:pPr>
        <w:pStyle w:val="ListParagraph"/>
        <w:numPr>
          <w:ilvl w:val="0"/>
          <w:numId w:val="15"/>
        </w:numPr>
      </w:pPr>
      <w:r w:rsidRPr="005601C8">
        <w:rPr>
          <w:b/>
          <w:bCs/>
        </w:rPr>
        <w:t xml:space="preserve">Entities: </w:t>
      </w:r>
      <w:r>
        <w:t>departments supervisor, employee, project</w:t>
      </w:r>
    </w:p>
    <w:p w14:paraId="54D1871C" w14:textId="2CF03DF2" w:rsidR="005601C8" w:rsidRDefault="005601C8" w:rsidP="005601C8">
      <w:pPr>
        <w:pStyle w:val="ListParagraph"/>
      </w:pPr>
      <w:r w:rsidRPr="005601C8">
        <w:rPr>
          <w:b/>
          <w:bCs/>
        </w:rPr>
        <w:t>Attributes:</w:t>
      </w:r>
      <w:r>
        <w:t xml:space="preserve"> department name, supervisor number, employee number, unique project number</w:t>
      </w:r>
    </w:p>
    <w:p w14:paraId="62903361" w14:textId="77777777" w:rsidR="00E00C6E" w:rsidRDefault="00E00C6E" w:rsidP="005601C8">
      <w:pPr>
        <w:pStyle w:val="ListParagraph"/>
        <w:numPr>
          <w:ilvl w:val="0"/>
          <w:numId w:val="15"/>
        </w:numPr>
      </w:pPr>
    </w:p>
    <w:p w14:paraId="47C96B06" w14:textId="099C1E0A" w:rsidR="00E00C6E" w:rsidRDefault="00586352" w:rsidP="00E00C6E">
      <w:pPr>
        <w:pStyle w:val="ListParagraph"/>
        <w:numPr>
          <w:ilvl w:val="0"/>
          <w:numId w:val="15"/>
        </w:numPr>
      </w:pPr>
      <w:r>
        <w:rPr>
          <w:noProof/>
        </w:rPr>
        <w:drawing>
          <wp:inline distT="0" distB="0" distL="0" distR="0" wp14:anchorId="22C23084" wp14:editId="5990DE7E">
            <wp:extent cx="4299299" cy="1985210"/>
            <wp:effectExtent l="0" t="0" r="0" b="0"/>
            <wp:docPr id="1166059409" name="Picture 4" descr="A black and white diagram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059409" name="Picture 4" descr="A black and white diagram of a phon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7145" cy="2016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D76B0" w14:textId="13E809B7" w:rsidR="005601C8" w:rsidRPr="005601C8" w:rsidRDefault="00E00C6E" w:rsidP="00D83431">
      <w:pPr>
        <w:pStyle w:val="ListParagraph"/>
      </w:pPr>
      <w:r>
        <w:rPr>
          <w:noProof/>
        </w:rPr>
        <w:drawing>
          <wp:inline distT="0" distB="0" distL="0" distR="0" wp14:anchorId="09F829AC" wp14:editId="432ABC91">
            <wp:extent cx="3114209" cy="2081463"/>
            <wp:effectExtent l="0" t="0" r="0" b="1905"/>
            <wp:docPr id="1340354921" name="Picture 5" descr="A diagram of a teach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354921" name="Picture 5" descr="A diagram of a teach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0049" cy="211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883E6" w14:textId="6EB651CF" w:rsidR="0089579D" w:rsidRDefault="0089579D" w:rsidP="0089579D">
      <w:pPr>
        <w:rPr>
          <w:b/>
          <w:bCs/>
        </w:rPr>
      </w:pPr>
      <w:r w:rsidRPr="0089579D">
        <w:rPr>
          <w:b/>
          <w:bCs/>
        </w:rPr>
        <w:t>3-1</w:t>
      </w:r>
    </w:p>
    <w:p w14:paraId="17870352" w14:textId="42117880" w:rsidR="00D83431" w:rsidRDefault="00D83431" w:rsidP="00D83431">
      <w:pPr>
        <w:pStyle w:val="ListParagraph"/>
        <w:numPr>
          <w:ilvl w:val="1"/>
          <w:numId w:val="18"/>
        </w:numPr>
      </w:pPr>
      <w:r>
        <w:t xml:space="preserve">Enrollment </w:t>
      </w:r>
      <w:r>
        <w:sym w:font="Wingdings" w:char="F0E0"/>
      </w:r>
      <w:r>
        <w:t xml:space="preserve"> student id, course id</w:t>
      </w:r>
    </w:p>
    <w:p w14:paraId="43E3DD0C" w14:textId="3C0FF809" w:rsidR="00E00C6E" w:rsidRDefault="00D83431" w:rsidP="00D83431">
      <w:pPr>
        <w:pStyle w:val="ListParagraph"/>
        <w:numPr>
          <w:ilvl w:val="1"/>
          <w:numId w:val="18"/>
        </w:numPr>
      </w:pPr>
      <w:r>
        <w:t xml:space="preserve">Faculty course </w:t>
      </w:r>
      <w:r>
        <w:sym w:font="Wingdings" w:char="F0E0"/>
      </w:r>
      <w:r>
        <w:t xml:space="preserve"> course id, faculty id</w:t>
      </w:r>
    </w:p>
    <w:p w14:paraId="05C37EF8" w14:textId="55B8101B" w:rsidR="00D83431" w:rsidRDefault="00D83431" w:rsidP="00D83431">
      <w:pPr>
        <w:pStyle w:val="ListParagraph"/>
        <w:numPr>
          <w:ilvl w:val="1"/>
          <w:numId w:val="18"/>
        </w:numPr>
      </w:pPr>
      <w:r>
        <w:t xml:space="preserve">Enrollment </w:t>
      </w:r>
      <w:r>
        <w:sym w:font="Wingdings" w:char="F0E0"/>
      </w:r>
      <w:r>
        <w:t xml:space="preserve"> student id, course id</w:t>
      </w:r>
    </w:p>
    <w:p w14:paraId="62448F7B" w14:textId="25B07C97" w:rsidR="00D83431" w:rsidRDefault="00D83431" w:rsidP="00D83431">
      <w:pPr>
        <w:pStyle w:val="ListParagraph"/>
      </w:pPr>
      <w:r>
        <w:t xml:space="preserve">Course exam </w:t>
      </w:r>
      <w:r>
        <w:sym w:font="Wingdings" w:char="F0E0"/>
      </w:r>
      <w:r>
        <w:t xml:space="preserve"> course id, exam id</w:t>
      </w:r>
    </w:p>
    <w:p w14:paraId="65508010" w14:textId="271CBAC8" w:rsidR="00D83431" w:rsidRDefault="00D83431" w:rsidP="00D83431">
      <w:pPr>
        <w:pStyle w:val="ListParagraph"/>
      </w:pPr>
      <w:r>
        <w:t xml:space="preserve">Exam registration </w:t>
      </w:r>
      <w:r>
        <w:sym w:font="Wingdings" w:char="F0E0"/>
      </w:r>
      <w:r>
        <w:t xml:space="preserve"> student id, exam id</w:t>
      </w:r>
    </w:p>
    <w:p w14:paraId="0F29ABA7" w14:textId="6C604C45" w:rsidR="00D83431" w:rsidRDefault="003D3476" w:rsidP="003D3476">
      <w:r>
        <w:t xml:space="preserve">        2.1</w:t>
      </w:r>
    </w:p>
    <w:p w14:paraId="781A85CE" w14:textId="710BE842" w:rsidR="003D3476" w:rsidRDefault="003D3476" w:rsidP="003D3476">
      <w:pPr>
        <w:pStyle w:val="ListParagraph"/>
        <w:ind w:left="740"/>
      </w:pPr>
      <w:r>
        <w:rPr>
          <w:noProof/>
        </w:rPr>
        <w:drawing>
          <wp:inline distT="0" distB="0" distL="0" distR="0" wp14:anchorId="70DA139A" wp14:editId="5CF1CBF7">
            <wp:extent cx="3826870" cy="1744579"/>
            <wp:effectExtent l="0" t="0" r="0" b="0"/>
            <wp:docPr id="1564922534" name="Picture 7" descr="A diagram of a ex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922534" name="Picture 7" descr="A diagram of a ex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639" cy="179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41856" w14:textId="4961476C" w:rsidR="00D83431" w:rsidRDefault="00D83431" w:rsidP="00D83431">
      <w:pPr>
        <w:pStyle w:val="ListParagraph"/>
        <w:numPr>
          <w:ilvl w:val="1"/>
          <w:numId w:val="15"/>
        </w:numPr>
      </w:pPr>
    </w:p>
    <w:p w14:paraId="1894DC74" w14:textId="106846F3" w:rsidR="003D3476" w:rsidRDefault="003D3476" w:rsidP="003D3476">
      <w:pPr>
        <w:pStyle w:val="ListParagraph"/>
        <w:ind w:left="740"/>
      </w:pPr>
      <w:r>
        <w:rPr>
          <w:noProof/>
        </w:rPr>
        <w:drawing>
          <wp:inline distT="0" distB="0" distL="0" distR="0" wp14:anchorId="0B768337" wp14:editId="0311CCFE">
            <wp:extent cx="3633536" cy="3060555"/>
            <wp:effectExtent l="0" t="0" r="0" b="635"/>
            <wp:docPr id="539428962" name="Picture 8" descr="A diagram of a struc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428962" name="Picture 8" descr="A diagram of a structur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494" cy="309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18D21" w14:textId="5226C079" w:rsidR="00D83431" w:rsidRDefault="00D83431" w:rsidP="00D83431">
      <w:pPr>
        <w:ind w:left="360"/>
      </w:pPr>
      <w:proofErr w:type="spellStart"/>
      <w:r>
        <w:t>4.1</w:t>
      </w:r>
      <w:proofErr w:type="spellEnd"/>
      <w:r>
        <w:t xml:space="preserve"> </w:t>
      </w:r>
    </w:p>
    <w:p w14:paraId="6B906AA2" w14:textId="4A69174C" w:rsidR="003D3476" w:rsidRDefault="003D3476" w:rsidP="00D83431">
      <w:pPr>
        <w:ind w:left="360"/>
      </w:pPr>
      <w:r>
        <w:tab/>
      </w:r>
      <w:r>
        <w:rPr>
          <w:noProof/>
        </w:rPr>
        <w:drawing>
          <wp:inline distT="0" distB="0" distL="0" distR="0" wp14:anchorId="3CAF8CFC" wp14:editId="0EA5A0AD">
            <wp:extent cx="3645502" cy="2941718"/>
            <wp:effectExtent l="0" t="0" r="0" b="5080"/>
            <wp:docPr id="13443845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384539" name="Picture 134438453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1724" cy="296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B8089" w14:textId="4777DBBE" w:rsidR="00D83431" w:rsidRDefault="003D3476" w:rsidP="00D83431">
      <w:pPr>
        <w:ind w:left="360"/>
      </w:pPr>
      <w:r>
        <w:t xml:space="preserve">5.1 </w:t>
      </w:r>
    </w:p>
    <w:p w14:paraId="5D4F11C5" w14:textId="72A64B5B" w:rsidR="005C02E7" w:rsidRDefault="005C02E7" w:rsidP="00D83431">
      <w:pPr>
        <w:ind w:left="360"/>
      </w:pPr>
      <w:r>
        <w:tab/>
      </w:r>
      <w:r>
        <w:rPr>
          <w:noProof/>
        </w:rPr>
        <w:drawing>
          <wp:inline distT="0" distB="0" distL="0" distR="0" wp14:anchorId="70A5C4E3" wp14:editId="69DE079F">
            <wp:extent cx="5943600" cy="1067435"/>
            <wp:effectExtent l="0" t="0" r="0" b="0"/>
            <wp:docPr id="1362049621" name="Picture 10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049621" name="Picture 10" descr="A diagram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F4082" w14:textId="77777777" w:rsidR="005C02E7" w:rsidRDefault="005C02E7" w:rsidP="00D83431">
      <w:pPr>
        <w:ind w:left="360"/>
      </w:pPr>
    </w:p>
    <w:p w14:paraId="4A7D706B" w14:textId="77777777" w:rsidR="005C02E7" w:rsidRDefault="005C02E7" w:rsidP="00D83431">
      <w:pPr>
        <w:ind w:left="360"/>
      </w:pPr>
    </w:p>
    <w:p w14:paraId="1D31A9EA" w14:textId="343AAFF7" w:rsidR="003D3476" w:rsidRDefault="003D3476" w:rsidP="00D83431">
      <w:pPr>
        <w:ind w:left="360"/>
      </w:pPr>
      <w:r>
        <w:lastRenderedPageBreak/>
        <w:t>6.1</w:t>
      </w:r>
    </w:p>
    <w:p w14:paraId="6FFA5323" w14:textId="5D950AB0" w:rsidR="005C02E7" w:rsidRDefault="005C02E7" w:rsidP="00D83431">
      <w:pPr>
        <w:ind w:left="360"/>
      </w:pPr>
      <w:r>
        <w:tab/>
      </w:r>
      <w:r>
        <w:rPr>
          <w:noProof/>
        </w:rPr>
        <w:drawing>
          <wp:inline distT="0" distB="0" distL="0" distR="0" wp14:anchorId="3B3A2632" wp14:editId="4F8985C7">
            <wp:extent cx="1915645" cy="3164305"/>
            <wp:effectExtent l="0" t="0" r="2540" b="0"/>
            <wp:docPr id="107056654" name="Picture 1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56654" name="Picture 11" descr="A screenshot of a computer cod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630" cy="318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C7E2AC" wp14:editId="7D7A1521">
            <wp:extent cx="1854220" cy="3159042"/>
            <wp:effectExtent l="0" t="0" r="0" b="3810"/>
            <wp:docPr id="262890562" name="Picture 12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890562" name="Picture 12" descr="A screenshot of a computer cod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6501" cy="32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210C3" w14:textId="7AC19A9F" w:rsidR="003D3476" w:rsidRDefault="003D3476" w:rsidP="00D83431">
      <w:pPr>
        <w:ind w:left="360"/>
      </w:pPr>
      <w:r>
        <w:t>7.1</w:t>
      </w:r>
    </w:p>
    <w:p w14:paraId="324A80BE" w14:textId="5230F53B" w:rsidR="00D83431" w:rsidRPr="00D83431" w:rsidRDefault="005C02E7" w:rsidP="005C02E7">
      <w:pPr>
        <w:ind w:left="360"/>
      </w:pPr>
      <w:r>
        <w:lastRenderedPageBreak/>
        <w:tab/>
      </w:r>
      <w:r>
        <w:rPr>
          <w:noProof/>
        </w:rPr>
        <w:drawing>
          <wp:inline distT="0" distB="0" distL="0" distR="0" wp14:anchorId="380FE8BD" wp14:editId="5AF05D1D">
            <wp:extent cx="1684020" cy="8229600"/>
            <wp:effectExtent l="0" t="0" r="5080" b="0"/>
            <wp:docPr id="1922287803" name="Picture 13" descr="A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287803" name="Picture 13" descr="A screen shot of a black scree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40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6E303" w14:textId="33DA8286" w:rsidR="0089579D" w:rsidRDefault="0089579D" w:rsidP="0089579D">
      <w:pPr>
        <w:rPr>
          <w:b/>
          <w:bCs/>
        </w:rPr>
      </w:pPr>
      <w:r w:rsidRPr="0089579D">
        <w:rPr>
          <w:b/>
          <w:bCs/>
        </w:rPr>
        <w:lastRenderedPageBreak/>
        <w:t>3-2</w:t>
      </w:r>
    </w:p>
    <w:p w14:paraId="21F1E037" w14:textId="6F843C85" w:rsidR="005C02E7" w:rsidRDefault="005C02E7" w:rsidP="005C02E7">
      <w:pPr>
        <w:pStyle w:val="ListParagraph"/>
        <w:numPr>
          <w:ilvl w:val="0"/>
          <w:numId w:val="19"/>
        </w:numPr>
      </w:pPr>
    </w:p>
    <w:p w14:paraId="2566B040" w14:textId="23E930F5" w:rsidR="00471C57" w:rsidRDefault="00471C57" w:rsidP="00471C57">
      <w:pPr>
        <w:pStyle w:val="ListParagraph"/>
      </w:pPr>
      <w:r>
        <w:rPr>
          <w:noProof/>
        </w:rPr>
        <w:drawing>
          <wp:inline distT="0" distB="0" distL="0" distR="0" wp14:anchorId="4407E81E" wp14:editId="3BEC3FA8">
            <wp:extent cx="3657600" cy="1466948"/>
            <wp:effectExtent l="0" t="0" r="0" b="6350"/>
            <wp:docPr id="678278830" name="Picture 14" descr="A diagram of a student cour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278830" name="Picture 14" descr="A diagram of a student cours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0149" cy="149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D79DD" w14:textId="216A70AD" w:rsidR="005C02E7" w:rsidRDefault="00471C57" w:rsidP="00471C57">
      <w:pPr>
        <w:ind w:left="360"/>
      </w:pPr>
      <w:r>
        <w:t>2a. It will be unique across instances</w:t>
      </w:r>
    </w:p>
    <w:p w14:paraId="4460413B" w14:textId="7D8A6966" w:rsidR="00471C57" w:rsidRPr="005C02E7" w:rsidRDefault="00471C57" w:rsidP="00471C57">
      <w:pPr>
        <w:ind w:left="360"/>
      </w:pPr>
      <w:r>
        <w:t xml:space="preserve">2b. </w:t>
      </w:r>
      <w:r w:rsidRPr="00471C57">
        <w:t>End Time Must Be Later Than Start Time</w:t>
      </w:r>
      <w:r>
        <w:t xml:space="preserve">, </w:t>
      </w:r>
      <w:r w:rsidRPr="00471C57">
        <w:t>Deadline for Submissions Must Be After Assignment Creation Date</w:t>
      </w:r>
      <w:r>
        <w:t xml:space="preserve">, </w:t>
      </w:r>
      <w:r w:rsidRPr="00471C57">
        <w:t>Course Enrollment Start Date Must Be Before the Course End Date</w:t>
      </w:r>
      <w:r>
        <w:t xml:space="preserve">. All are conditional non-transferable. </w:t>
      </w:r>
    </w:p>
    <w:p w14:paraId="5FFB07BA" w14:textId="20266D7E" w:rsidR="0089579D" w:rsidRDefault="0089579D" w:rsidP="0089579D">
      <w:pPr>
        <w:rPr>
          <w:b/>
          <w:bCs/>
        </w:rPr>
      </w:pPr>
      <w:r w:rsidRPr="0089579D">
        <w:rPr>
          <w:b/>
          <w:bCs/>
        </w:rPr>
        <w:t>3-3</w:t>
      </w:r>
    </w:p>
    <w:p w14:paraId="017A99A8" w14:textId="33215DCF" w:rsidR="00471C57" w:rsidRDefault="00471C57" w:rsidP="002D37D2">
      <w:pPr>
        <w:ind w:left="340"/>
      </w:pPr>
      <w:r>
        <w:t>1.1</w:t>
      </w:r>
      <w:r w:rsidR="002D37D2">
        <w:t xml:space="preserve"> Remove the repeating colors because each cell should have a single value. Create   an additional row for repeating groups. </w:t>
      </w:r>
    </w:p>
    <w:p w14:paraId="19072C25" w14:textId="68E05C4C" w:rsidR="00471C57" w:rsidRDefault="00471C57" w:rsidP="0046223D">
      <w:pPr>
        <w:ind w:left="340"/>
      </w:pPr>
      <w:r>
        <w:t>1.2</w:t>
      </w:r>
      <w:r w:rsidR="0046223D">
        <w:t xml:space="preserve"> Create a new table for store information by extracting the store ID and location to     another table. This is because location only depends on store ID. </w:t>
      </w:r>
      <w:r w:rsidR="0046223D">
        <w:t xml:space="preserve">Adjust the </w:t>
      </w:r>
      <w:r w:rsidR="0046223D">
        <w:t>original table by removing</w:t>
      </w:r>
      <w:r w:rsidR="0046223D">
        <w:t xml:space="preserve"> the Location column from the original table and keep only attributes that depend on both Supplier ID and Store ID.</w:t>
      </w:r>
    </w:p>
    <w:p w14:paraId="35B00CCC" w14:textId="0241C64D" w:rsidR="00471C57" w:rsidRDefault="00471C57" w:rsidP="0046223D">
      <w:pPr>
        <w:ind w:left="340"/>
      </w:pPr>
      <w:r>
        <w:t>1.3</w:t>
      </w:r>
      <w:r w:rsidR="0046223D">
        <w:t xml:space="preserve"> </w:t>
      </w:r>
      <w:r w:rsidR="0046223D">
        <w:t xml:space="preserve">Create a </w:t>
      </w:r>
      <w:r w:rsidR="0046223D">
        <w:t>t</w:t>
      </w:r>
      <w:r w:rsidR="0046223D">
        <w:t xml:space="preserve">able for </w:t>
      </w:r>
      <w:r w:rsidR="0046223D">
        <w:t>c</w:t>
      </w:r>
      <w:r w:rsidR="0046223D">
        <w:t xml:space="preserve">ategory </w:t>
      </w:r>
      <w:r w:rsidR="0046223D">
        <w:t>information by extracting c</w:t>
      </w:r>
      <w:r w:rsidR="0046223D">
        <w:t xml:space="preserve">ategory ID and </w:t>
      </w:r>
      <w:r w:rsidR="0046223D">
        <w:t>c</w:t>
      </w:r>
      <w:r w:rsidR="0046223D">
        <w:t xml:space="preserve">ategory </w:t>
      </w:r>
      <w:r w:rsidR="0046223D">
        <w:t>d</w:t>
      </w:r>
      <w:r w:rsidR="0046223D">
        <w:t>escription to a new table.</w:t>
      </w:r>
      <w:r w:rsidR="0046223D">
        <w:t xml:space="preserve"> Fix the original table by removing</w:t>
      </w:r>
      <w:r w:rsidR="0046223D">
        <w:t xml:space="preserve"> </w:t>
      </w:r>
      <w:r w:rsidR="0046223D">
        <w:t>c</w:t>
      </w:r>
      <w:r w:rsidR="0046223D">
        <w:t xml:space="preserve">ategory </w:t>
      </w:r>
      <w:r w:rsidR="0046223D">
        <w:t>d</w:t>
      </w:r>
      <w:r w:rsidR="0046223D">
        <w:t xml:space="preserve">escription from the original table and retain only attributes directly dependent on </w:t>
      </w:r>
      <w:r w:rsidR="0046223D">
        <w:t>b</w:t>
      </w:r>
      <w:r w:rsidR="0046223D">
        <w:t>ook ID.</w:t>
      </w:r>
    </w:p>
    <w:p w14:paraId="4DE4DB7A" w14:textId="4C9FCECC" w:rsidR="00471C57" w:rsidRDefault="00471C57" w:rsidP="00DE7755">
      <w:pPr>
        <w:ind w:left="340"/>
      </w:pPr>
      <w:r>
        <w:t>2.</w:t>
      </w:r>
      <w:r w:rsidR="0046223D">
        <w:t xml:space="preserve"> </w:t>
      </w:r>
      <w:r w:rsidR="00DE7755">
        <w:t xml:space="preserve">The student attendance information repeats in STUDENT, violating 1NF. Each ACADEMIC SESSION in attendance information will repeat, so it should be a separate entity. </w:t>
      </w:r>
    </w:p>
    <w:p w14:paraId="75377399" w14:textId="3C835BEA" w:rsidR="00DE7755" w:rsidRDefault="00DE7755" w:rsidP="00DE7755">
      <w:pPr>
        <w:ind w:left="340"/>
      </w:pPr>
      <w:r>
        <w:t xml:space="preserve">Faculty logon is another repeating group, violating 1NF. In FACULTY, every time a faculty logs in, the information is repeated and should be a separate entity. </w:t>
      </w:r>
    </w:p>
    <w:p w14:paraId="4B8EA372" w14:textId="6C3240C3" w:rsidR="00DE7755" w:rsidRDefault="00DE7755" w:rsidP="00DE7755">
      <w:pPr>
        <w:ind w:left="340"/>
      </w:pPr>
      <w:r>
        <w:t xml:space="preserve">EXAM violates 3NF because the exam type determines exam name and exam description. No non-key attribute can determine another attribute, so they should have their own entity under EXAM TYPE for example. Exam type, name, and description would go under it. </w:t>
      </w:r>
    </w:p>
    <w:p w14:paraId="02B3C4DD" w14:textId="6D738828" w:rsidR="00471C57" w:rsidRDefault="00DE7755" w:rsidP="00471C57">
      <w:r>
        <w:t xml:space="preserve">       </w:t>
      </w:r>
      <w:r w:rsidR="00471C57">
        <w:t>3.1</w:t>
      </w:r>
    </w:p>
    <w:p w14:paraId="07FA4A7E" w14:textId="211AE427" w:rsidR="00DE7755" w:rsidRDefault="00DE7755" w:rsidP="00471C57">
      <w:r>
        <w:tab/>
      </w:r>
      <w:r>
        <w:rPr>
          <w:noProof/>
        </w:rPr>
        <w:drawing>
          <wp:inline distT="0" distB="0" distL="0" distR="0" wp14:anchorId="1FAF63C4" wp14:editId="524854DB">
            <wp:extent cx="2649150" cy="1901952"/>
            <wp:effectExtent l="0" t="0" r="5715" b="3175"/>
            <wp:docPr id="1097729172" name="Picture 15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729172" name="Picture 15" descr="A diagram of a computer pro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982" cy="193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DB22F" w14:textId="6C4C0D16" w:rsidR="00471C57" w:rsidRDefault="00471C57" w:rsidP="00471C57">
      <w:r>
        <w:lastRenderedPageBreak/>
        <w:t xml:space="preserve">       3.2</w:t>
      </w:r>
    </w:p>
    <w:p w14:paraId="208FD7FE" w14:textId="755B9D48" w:rsidR="00DE7755" w:rsidRDefault="00DE7755" w:rsidP="00471C57">
      <w:r>
        <w:tab/>
      </w:r>
      <w:r w:rsidR="00FC6B2D">
        <w:rPr>
          <w:noProof/>
        </w:rPr>
        <w:drawing>
          <wp:inline distT="0" distB="0" distL="0" distR="0" wp14:anchorId="56ADCCC4" wp14:editId="670BFF26">
            <wp:extent cx="3621024" cy="1203140"/>
            <wp:effectExtent l="0" t="0" r="0" b="3810"/>
            <wp:docPr id="1429902665" name="Picture 16" descr="A black and white diagram of a pi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902665" name="Picture 16" descr="A black and white diagram of a pill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6475" cy="121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CF135" w14:textId="071D732C" w:rsidR="00471C57" w:rsidRDefault="00471C57" w:rsidP="00471C57">
      <w:r>
        <w:t xml:space="preserve">       4.1</w:t>
      </w:r>
      <w:r w:rsidR="00FC6B2D">
        <w:t xml:space="preserve"> A CUSTOMER can have zero, one, or many ORDERS</w:t>
      </w:r>
    </w:p>
    <w:p w14:paraId="2524706C" w14:textId="4F9E4DDA" w:rsidR="00FC6B2D" w:rsidRDefault="00FC6B2D" w:rsidP="00471C57">
      <w:r>
        <w:tab/>
        <w:t>A CUSTOMER_ADDERSS can only be associated with one ADDRESS</w:t>
      </w:r>
    </w:p>
    <w:p w14:paraId="0BE4FF47" w14:textId="4CDF171C" w:rsidR="00FC6B2D" w:rsidRDefault="00FC6B2D" w:rsidP="00471C57">
      <w:r>
        <w:tab/>
        <w:t>A CUSTOMER must have an EMAIL ADDRESS</w:t>
      </w:r>
    </w:p>
    <w:p w14:paraId="2EE01EA3" w14:textId="1AC42348" w:rsidR="00FC6B2D" w:rsidRDefault="00FC6B2D" w:rsidP="00471C57">
      <w:r>
        <w:tab/>
        <w:t>A DELIVERY is associated with one ORDER</w:t>
      </w:r>
    </w:p>
    <w:p w14:paraId="71DE2CCB" w14:textId="6E60EACF" w:rsidR="00FC6B2D" w:rsidRDefault="00FC6B2D" w:rsidP="00471C57">
      <w:r>
        <w:tab/>
        <w:t>An ORDER can be associated with one of many PRODUCTS</w:t>
      </w:r>
    </w:p>
    <w:p w14:paraId="77E5C3D3" w14:textId="6C3C7972" w:rsidR="00FC6B2D" w:rsidRDefault="00FC6B2D" w:rsidP="00FC6B2D">
      <w:r>
        <w:tab/>
        <w:t>A PAYMENT must be associated with a PRODUCT</w:t>
      </w:r>
    </w:p>
    <w:p w14:paraId="2B8E296A" w14:textId="10D4B38F" w:rsidR="00471C57" w:rsidRDefault="00471C57" w:rsidP="00471C57">
      <w:r>
        <w:t xml:space="preserve">       4.2</w:t>
      </w:r>
    </w:p>
    <w:p w14:paraId="50546B6B" w14:textId="3C5ED5AF" w:rsidR="00387C52" w:rsidRPr="00471C57" w:rsidRDefault="00387C52" w:rsidP="00471C57">
      <w:r>
        <w:tab/>
      </w:r>
      <w:r>
        <w:rPr>
          <w:noProof/>
        </w:rPr>
        <w:drawing>
          <wp:inline distT="0" distB="0" distL="0" distR="0" wp14:anchorId="1D386548" wp14:editId="43E3305C">
            <wp:extent cx="3782404" cy="5312664"/>
            <wp:effectExtent l="0" t="0" r="2540" b="0"/>
            <wp:docPr id="1700646445" name="Picture 17" descr="A screenshot of a rental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646445" name="Picture 17" descr="A screenshot of a rental for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156" cy="533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B7EFB" w14:textId="77777777" w:rsidR="00387C52" w:rsidRDefault="00387C52" w:rsidP="0089579D">
      <w:pPr>
        <w:rPr>
          <w:b/>
          <w:bCs/>
        </w:rPr>
      </w:pPr>
    </w:p>
    <w:p w14:paraId="156BFDC3" w14:textId="2863A772" w:rsidR="0089579D" w:rsidRPr="0089579D" w:rsidRDefault="0089579D" w:rsidP="0089579D">
      <w:pPr>
        <w:rPr>
          <w:b/>
          <w:bCs/>
        </w:rPr>
      </w:pPr>
      <w:r w:rsidRPr="0089579D">
        <w:rPr>
          <w:b/>
          <w:bCs/>
        </w:rPr>
        <w:lastRenderedPageBreak/>
        <w:t>3-4</w:t>
      </w:r>
    </w:p>
    <w:p w14:paraId="2FE98529" w14:textId="6E6A3678" w:rsidR="00471C57" w:rsidRDefault="00E95BE9" w:rsidP="00E95BE9">
      <w:pPr>
        <w:pStyle w:val="ListParagraph"/>
        <w:numPr>
          <w:ilvl w:val="1"/>
          <w:numId w:val="19"/>
        </w:numPr>
      </w:pPr>
      <w:r>
        <w:t xml:space="preserve">attribute </w:t>
      </w:r>
      <w:r>
        <w:sym w:font="Wingdings" w:char="F0E0"/>
      </w:r>
      <w:r w:rsidR="00977EAE">
        <w:t xml:space="preserve"> column</w:t>
      </w:r>
    </w:p>
    <w:p w14:paraId="144DCE31" w14:textId="0841B866" w:rsidR="00E95BE9" w:rsidRDefault="00977EAE" w:rsidP="00E95BE9">
      <w:pPr>
        <w:pStyle w:val="ListParagraph"/>
        <w:ind w:left="740"/>
      </w:pPr>
      <w:r>
        <w:t xml:space="preserve">entity </w:t>
      </w:r>
      <w:r>
        <w:sym w:font="Wingdings" w:char="F0E0"/>
      </w:r>
      <w:r>
        <w:t xml:space="preserve"> table</w:t>
      </w:r>
    </w:p>
    <w:p w14:paraId="4B94AA2E" w14:textId="1B94E437" w:rsidR="00977EAE" w:rsidRDefault="00977EAE" w:rsidP="00E95BE9">
      <w:pPr>
        <w:pStyle w:val="ListParagraph"/>
        <w:ind w:left="740"/>
      </w:pPr>
      <w:r>
        <w:t xml:space="preserve">ER model </w:t>
      </w:r>
      <w:r>
        <w:sym w:font="Wingdings" w:char="F0E0"/>
      </w:r>
      <w:r>
        <w:t xml:space="preserve"> physical design</w:t>
      </w:r>
    </w:p>
    <w:p w14:paraId="19170500" w14:textId="1EA31D64" w:rsidR="00977EAE" w:rsidRDefault="00977EAE" w:rsidP="00E95BE9">
      <w:pPr>
        <w:pStyle w:val="ListParagraph"/>
        <w:ind w:left="740"/>
      </w:pPr>
      <w:r>
        <w:t xml:space="preserve">Instance </w:t>
      </w:r>
      <w:r>
        <w:sym w:font="Wingdings" w:char="F0E0"/>
      </w:r>
      <w:r>
        <w:t xml:space="preserve"> row</w:t>
      </w:r>
    </w:p>
    <w:p w14:paraId="3C97CE82" w14:textId="6D673EFD" w:rsidR="00977EAE" w:rsidRDefault="00977EAE" w:rsidP="00E95BE9">
      <w:pPr>
        <w:pStyle w:val="ListParagraph"/>
        <w:ind w:left="740"/>
      </w:pPr>
      <w:r>
        <w:t xml:space="preserve">Primary UID </w:t>
      </w:r>
      <w:r>
        <w:sym w:font="Wingdings" w:char="F0E0"/>
      </w:r>
      <w:r>
        <w:t xml:space="preserve"> primary key</w:t>
      </w:r>
    </w:p>
    <w:p w14:paraId="568CE329" w14:textId="63768FB7" w:rsidR="00977EAE" w:rsidRDefault="00977EAE" w:rsidP="00E95BE9">
      <w:pPr>
        <w:pStyle w:val="ListParagraph"/>
        <w:ind w:left="740"/>
      </w:pPr>
      <w:r>
        <w:t xml:space="preserve">Relationship </w:t>
      </w:r>
      <w:r>
        <w:sym w:font="Wingdings" w:char="F0E0"/>
      </w:r>
      <w:r>
        <w:t xml:space="preserve"> foreign key</w:t>
      </w:r>
    </w:p>
    <w:p w14:paraId="7B694C88" w14:textId="02BF330E" w:rsidR="00977EAE" w:rsidRDefault="00977EAE" w:rsidP="00E95BE9">
      <w:pPr>
        <w:pStyle w:val="ListParagraph"/>
        <w:ind w:left="740"/>
      </w:pPr>
      <w:r>
        <w:t xml:space="preserve">Secondary UID </w:t>
      </w:r>
      <w:r>
        <w:sym w:font="Wingdings" w:char="F0E0"/>
      </w:r>
      <w:r>
        <w:t xml:space="preserve"> unique key</w:t>
      </w:r>
    </w:p>
    <w:p w14:paraId="2CA64D30" w14:textId="104166A3" w:rsidR="00471C57" w:rsidRDefault="00977EAE" w:rsidP="00977EAE">
      <w:pPr>
        <w:pStyle w:val="ListParagraph"/>
        <w:numPr>
          <w:ilvl w:val="1"/>
          <w:numId w:val="19"/>
        </w:numPr>
      </w:pPr>
      <w:r>
        <w:t xml:space="preserve">pk </w:t>
      </w:r>
      <w:r>
        <w:sym w:font="Wingdings" w:char="F0E0"/>
      </w:r>
      <w:r>
        <w:t xml:space="preserve"> primary key</w:t>
      </w:r>
    </w:p>
    <w:p w14:paraId="0B24724B" w14:textId="5975AD71" w:rsidR="00977EAE" w:rsidRDefault="00977EAE" w:rsidP="00977EAE">
      <w:pPr>
        <w:pStyle w:val="ListParagraph"/>
        <w:ind w:left="740"/>
      </w:pPr>
      <w:proofErr w:type="spellStart"/>
      <w:r>
        <w:t>fk</w:t>
      </w:r>
      <w:proofErr w:type="spellEnd"/>
      <w:r>
        <w:t xml:space="preserve"> </w:t>
      </w:r>
      <w:r>
        <w:sym w:font="Wingdings" w:char="F0E0"/>
      </w:r>
      <w:r>
        <w:t xml:space="preserve"> foreign key</w:t>
      </w:r>
    </w:p>
    <w:p w14:paraId="133B8914" w14:textId="7E2E6C1C" w:rsidR="00977EAE" w:rsidRDefault="00977EAE" w:rsidP="00977EAE">
      <w:pPr>
        <w:pStyle w:val="ListParagraph"/>
        <w:ind w:left="740"/>
      </w:pPr>
      <w:proofErr w:type="spellStart"/>
      <w:r>
        <w:t>uk</w:t>
      </w:r>
      <w:proofErr w:type="spellEnd"/>
      <w:r>
        <w:t xml:space="preserve"> </w:t>
      </w:r>
      <w:r>
        <w:sym w:font="Wingdings" w:char="F0E0"/>
      </w:r>
      <w:r>
        <w:t xml:space="preserve"> unique key</w:t>
      </w:r>
    </w:p>
    <w:p w14:paraId="49C38BBC" w14:textId="56F3C62A" w:rsidR="00977EAE" w:rsidRDefault="00977EAE" w:rsidP="00977EAE">
      <w:pPr>
        <w:pStyle w:val="ListParagraph"/>
        <w:ind w:left="740"/>
      </w:pPr>
      <w:r>
        <w:t xml:space="preserve">* </w:t>
      </w:r>
      <w:r>
        <w:sym w:font="Wingdings" w:char="F0E0"/>
      </w:r>
      <w:r>
        <w:t xml:space="preserve"> mandatory</w:t>
      </w:r>
    </w:p>
    <w:p w14:paraId="7CF97B23" w14:textId="456A25F7" w:rsidR="00977EAE" w:rsidRDefault="00977EAE" w:rsidP="00977EAE">
      <w:pPr>
        <w:pStyle w:val="ListParagraph"/>
        <w:ind w:left="740"/>
      </w:pPr>
      <w:r>
        <w:t xml:space="preserve">o </w:t>
      </w:r>
      <w:r>
        <w:sym w:font="Wingdings" w:char="F0E0"/>
      </w:r>
      <w:r>
        <w:t xml:space="preserve"> optional</w:t>
      </w:r>
    </w:p>
    <w:p w14:paraId="02EBF55F" w14:textId="223F5DC5" w:rsidR="00471C57" w:rsidRDefault="00977EAE" w:rsidP="00977EAE">
      <w:pPr>
        <w:pStyle w:val="ListParagraph"/>
        <w:numPr>
          <w:ilvl w:val="1"/>
          <w:numId w:val="19"/>
        </w:numPr>
      </w:pPr>
      <w:r>
        <w:t xml:space="preserve">authors </w:t>
      </w:r>
      <w:r>
        <w:sym w:font="Wingdings" w:char="F0E0"/>
      </w:r>
      <w:r>
        <w:t xml:space="preserve"> AUTH</w:t>
      </w:r>
    </w:p>
    <w:p w14:paraId="411506EC" w14:textId="2EA9E5FF" w:rsidR="00977EAE" w:rsidRDefault="00977EAE" w:rsidP="00977EAE">
      <w:pPr>
        <w:ind w:left="720"/>
      </w:pPr>
      <w:r>
        <w:t xml:space="preserve">publishers </w:t>
      </w:r>
      <w:r>
        <w:sym w:font="Wingdings" w:char="F0E0"/>
      </w:r>
      <w:r>
        <w:t xml:space="preserve"> PUBL</w:t>
      </w:r>
    </w:p>
    <w:p w14:paraId="58CFDF74" w14:textId="0AA29397" w:rsidR="00977EAE" w:rsidRDefault="00977EAE" w:rsidP="00977EAE">
      <w:pPr>
        <w:ind w:left="720"/>
      </w:pPr>
      <w:r>
        <w:t xml:space="preserve">customers </w:t>
      </w:r>
      <w:r>
        <w:sym w:font="Wingdings" w:char="F0E0"/>
      </w:r>
      <w:r>
        <w:t xml:space="preserve"> CUST</w:t>
      </w:r>
    </w:p>
    <w:p w14:paraId="2B3A1028" w14:textId="12C6AE0E" w:rsidR="00471C57" w:rsidRDefault="00471C57" w:rsidP="00471C57">
      <w:r>
        <w:t xml:space="preserve">       1.4</w:t>
      </w:r>
    </w:p>
    <w:p w14:paraId="42CA1B18" w14:textId="4BCC9BEB" w:rsidR="00977EAE" w:rsidRDefault="00977EAE" w:rsidP="00471C57">
      <w:r>
        <w:tab/>
      </w:r>
      <w:r>
        <w:rPr>
          <w:noProof/>
        </w:rPr>
        <w:drawing>
          <wp:inline distT="0" distB="0" distL="0" distR="0" wp14:anchorId="03865B0B" wp14:editId="1610694F">
            <wp:extent cx="3611880" cy="1376836"/>
            <wp:effectExtent l="0" t="0" r="0" b="0"/>
            <wp:docPr id="1497914917" name="Picture 18" descr="A white sheet with blue x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914917" name="Picture 18" descr="A white sheet with blue x and black 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986" cy="140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5FF0E" w14:textId="64913A5F" w:rsidR="00471C57" w:rsidRDefault="00471C57" w:rsidP="00471C57">
      <w:r>
        <w:t xml:space="preserve">       2.</w:t>
      </w:r>
    </w:p>
    <w:p w14:paraId="6E64530E" w14:textId="4531997E" w:rsidR="00977EAE" w:rsidRDefault="00977EAE" w:rsidP="00471C57">
      <w:r>
        <w:t>Parent information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</w:tblGrid>
      <w:tr w:rsidR="00977EAE" w14:paraId="63425550" w14:textId="77777777" w:rsidTr="00977EAE">
        <w:tc>
          <w:tcPr>
            <w:tcW w:w="1870" w:type="dxa"/>
          </w:tcPr>
          <w:p w14:paraId="65DA08D3" w14:textId="7F3667FE" w:rsidR="00977EAE" w:rsidRDefault="00977EAE" w:rsidP="0089579D">
            <w:r>
              <w:t>Key type</w:t>
            </w:r>
          </w:p>
        </w:tc>
        <w:tc>
          <w:tcPr>
            <w:tcW w:w="1870" w:type="dxa"/>
          </w:tcPr>
          <w:p w14:paraId="002EE569" w14:textId="41D53CDF" w:rsidR="00977EAE" w:rsidRDefault="00977EAE" w:rsidP="0089579D">
            <w:r>
              <w:t>Optionality</w:t>
            </w:r>
          </w:p>
        </w:tc>
        <w:tc>
          <w:tcPr>
            <w:tcW w:w="1870" w:type="dxa"/>
          </w:tcPr>
          <w:p w14:paraId="222396E2" w14:textId="0A713512" w:rsidR="00977EAE" w:rsidRDefault="00977EAE" w:rsidP="0089579D">
            <w:r>
              <w:t>Column name</w:t>
            </w:r>
          </w:p>
        </w:tc>
      </w:tr>
      <w:tr w:rsidR="00977EAE" w14:paraId="4FDB10C8" w14:textId="77777777" w:rsidTr="00977EAE">
        <w:tc>
          <w:tcPr>
            <w:tcW w:w="1870" w:type="dxa"/>
          </w:tcPr>
          <w:p w14:paraId="35C5579A" w14:textId="0C317037" w:rsidR="00977EAE" w:rsidRDefault="00A004B8" w:rsidP="0089579D">
            <w:r>
              <w:t>pk</w:t>
            </w:r>
          </w:p>
        </w:tc>
        <w:tc>
          <w:tcPr>
            <w:tcW w:w="1870" w:type="dxa"/>
          </w:tcPr>
          <w:p w14:paraId="6EBE8975" w14:textId="5FAAB157" w:rsidR="00977EAE" w:rsidRDefault="00A004B8" w:rsidP="0089579D">
            <w:r>
              <w:t>*</w:t>
            </w:r>
          </w:p>
        </w:tc>
        <w:tc>
          <w:tcPr>
            <w:tcW w:w="1870" w:type="dxa"/>
          </w:tcPr>
          <w:p w14:paraId="1EAC3788" w14:textId="2BF23E37" w:rsidR="00977EAE" w:rsidRDefault="00977EAE" w:rsidP="0089579D">
            <w:r>
              <w:t>id</w:t>
            </w:r>
          </w:p>
        </w:tc>
      </w:tr>
      <w:tr w:rsidR="00977EAE" w14:paraId="4ECDEEE7" w14:textId="77777777" w:rsidTr="00977EAE">
        <w:tc>
          <w:tcPr>
            <w:tcW w:w="1870" w:type="dxa"/>
          </w:tcPr>
          <w:p w14:paraId="02CFC385" w14:textId="77777777" w:rsidR="00977EAE" w:rsidRDefault="00977EAE" w:rsidP="0089579D"/>
        </w:tc>
        <w:tc>
          <w:tcPr>
            <w:tcW w:w="1870" w:type="dxa"/>
          </w:tcPr>
          <w:p w14:paraId="62AC994C" w14:textId="4D4735DF" w:rsidR="00977EAE" w:rsidRDefault="00A004B8" w:rsidP="0089579D">
            <w:r>
              <w:t>*</w:t>
            </w:r>
          </w:p>
        </w:tc>
        <w:tc>
          <w:tcPr>
            <w:tcW w:w="1870" w:type="dxa"/>
          </w:tcPr>
          <w:p w14:paraId="1281F179" w14:textId="26000DA8" w:rsidR="00977EAE" w:rsidRDefault="00977EAE" w:rsidP="0089579D">
            <w:r>
              <w:t xml:space="preserve">Parent 1 </w:t>
            </w:r>
            <w:proofErr w:type="spellStart"/>
            <w:r>
              <w:t>fn</w:t>
            </w:r>
            <w:proofErr w:type="spellEnd"/>
          </w:p>
        </w:tc>
      </w:tr>
      <w:tr w:rsidR="00977EAE" w14:paraId="5B30A22A" w14:textId="77777777" w:rsidTr="00977EAE">
        <w:tc>
          <w:tcPr>
            <w:tcW w:w="1870" w:type="dxa"/>
          </w:tcPr>
          <w:p w14:paraId="0CDA94D3" w14:textId="77777777" w:rsidR="00977EAE" w:rsidRDefault="00977EAE" w:rsidP="0089579D"/>
        </w:tc>
        <w:tc>
          <w:tcPr>
            <w:tcW w:w="1870" w:type="dxa"/>
          </w:tcPr>
          <w:p w14:paraId="388C2650" w14:textId="3FEA8C72" w:rsidR="00977EAE" w:rsidRDefault="00A004B8" w:rsidP="0089579D">
            <w:r>
              <w:t>*</w:t>
            </w:r>
          </w:p>
        </w:tc>
        <w:tc>
          <w:tcPr>
            <w:tcW w:w="1870" w:type="dxa"/>
          </w:tcPr>
          <w:p w14:paraId="73A6A5B9" w14:textId="651135D8" w:rsidR="00977EAE" w:rsidRDefault="00977EAE" w:rsidP="0089579D">
            <w:r>
              <w:t>Parent 1 ln</w:t>
            </w:r>
          </w:p>
        </w:tc>
      </w:tr>
      <w:tr w:rsidR="00977EAE" w14:paraId="288B5406" w14:textId="77777777" w:rsidTr="00977EAE">
        <w:tc>
          <w:tcPr>
            <w:tcW w:w="1870" w:type="dxa"/>
          </w:tcPr>
          <w:p w14:paraId="625A4CA2" w14:textId="77777777" w:rsidR="00977EAE" w:rsidRDefault="00977EAE" w:rsidP="0089579D"/>
        </w:tc>
        <w:tc>
          <w:tcPr>
            <w:tcW w:w="1870" w:type="dxa"/>
          </w:tcPr>
          <w:p w14:paraId="3D3AC41C" w14:textId="241AC27D" w:rsidR="00977EAE" w:rsidRDefault="00A004B8" w:rsidP="0089579D">
            <w:r>
              <w:t>*</w:t>
            </w:r>
          </w:p>
        </w:tc>
        <w:tc>
          <w:tcPr>
            <w:tcW w:w="1870" w:type="dxa"/>
          </w:tcPr>
          <w:p w14:paraId="1282372C" w14:textId="5D6910AD" w:rsidR="00977EAE" w:rsidRDefault="00977EAE" w:rsidP="0089579D">
            <w:r>
              <w:t xml:space="preserve">Parent 2 </w:t>
            </w:r>
            <w:proofErr w:type="spellStart"/>
            <w:r>
              <w:t>fn</w:t>
            </w:r>
            <w:proofErr w:type="spellEnd"/>
          </w:p>
        </w:tc>
      </w:tr>
      <w:tr w:rsidR="00977EAE" w14:paraId="4C3DEB73" w14:textId="77777777" w:rsidTr="00977EAE">
        <w:tc>
          <w:tcPr>
            <w:tcW w:w="1870" w:type="dxa"/>
          </w:tcPr>
          <w:p w14:paraId="3811AE6B" w14:textId="77777777" w:rsidR="00977EAE" w:rsidRDefault="00977EAE" w:rsidP="0089579D"/>
        </w:tc>
        <w:tc>
          <w:tcPr>
            <w:tcW w:w="1870" w:type="dxa"/>
          </w:tcPr>
          <w:p w14:paraId="195D01A3" w14:textId="31A3FD6B" w:rsidR="00977EAE" w:rsidRDefault="00A004B8" w:rsidP="0089579D">
            <w:r>
              <w:t>*</w:t>
            </w:r>
          </w:p>
        </w:tc>
        <w:tc>
          <w:tcPr>
            <w:tcW w:w="1870" w:type="dxa"/>
          </w:tcPr>
          <w:p w14:paraId="201477A0" w14:textId="1C8E3192" w:rsidR="00977EAE" w:rsidRDefault="00977EAE" w:rsidP="0089579D">
            <w:r>
              <w:t>Parent 2 ln</w:t>
            </w:r>
          </w:p>
        </w:tc>
      </w:tr>
    </w:tbl>
    <w:p w14:paraId="098F1A7B" w14:textId="77777777" w:rsidR="0089579D" w:rsidRDefault="0089579D" w:rsidP="0089579D"/>
    <w:p w14:paraId="39575BEE" w14:textId="6E4192B7" w:rsidR="00A004B8" w:rsidRDefault="00A004B8" w:rsidP="00A004B8">
      <w:r>
        <w:t xml:space="preserve">Student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</w:tblGrid>
      <w:tr w:rsidR="00A004B8" w14:paraId="27A59328" w14:textId="77777777" w:rsidTr="00404799">
        <w:tc>
          <w:tcPr>
            <w:tcW w:w="1870" w:type="dxa"/>
          </w:tcPr>
          <w:p w14:paraId="676E8E5B" w14:textId="77777777" w:rsidR="00A004B8" w:rsidRDefault="00A004B8" w:rsidP="00404799">
            <w:r>
              <w:t>Key type</w:t>
            </w:r>
          </w:p>
        </w:tc>
        <w:tc>
          <w:tcPr>
            <w:tcW w:w="1870" w:type="dxa"/>
          </w:tcPr>
          <w:p w14:paraId="17582230" w14:textId="77777777" w:rsidR="00A004B8" w:rsidRDefault="00A004B8" w:rsidP="00404799">
            <w:r>
              <w:t>Optionality</w:t>
            </w:r>
          </w:p>
        </w:tc>
        <w:tc>
          <w:tcPr>
            <w:tcW w:w="1870" w:type="dxa"/>
          </w:tcPr>
          <w:p w14:paraId="2B2438D8" w14:textId="77777777" w:rsidR="00A004B8" w:rsidRDefault="00A004B8" w:rsidP="00404799">
            <w:r>
              <w:t>Column name</w:t>
            </w:r>
          </w:p>
        </w:tc>
      </w:tr>
      <w:tr w:rsidR="00A004B8" w14:paraId="30CEE038" w14:textId="77777777" w:rsidTr="00404799">
        <w:tc>
          <w:tcPr>
            <w:tcW w:w="1870" w:type="dxa"/>
          </w:tcPr>
          <w:p w14:paraId="160B3376" w14:textId="3AEE8827" w:rsidR="00A004B8" w:rsidRDefault="00A004B8" w:rsidP="00404799">
            <w:r>
              <w:t>pk</w:t>
            </w:r>
          </w:p>
        </w:tc>
        <w:tc>
          <w:tcPr>
            <w:tcW w:w="1870" w:type="dxa"/>
          </w:tcPr>
          <w:p w14:paraId="46C1E5BF" w14:textId="536E8636" w:rsidR="00A004B8" w:rsidRDefault="00A004B8" w:rsidP="00404799">
            <w:r>
              <w:t>*</w:t>
            </w:r>
          </w:p>
        </w:tc>
        <w:tc>
          <w:tcPr>
            <w:tcW w:w="1870" w:type="dxa"/>
          </w:tcPr>
          <w:p w14:paraId="1797ACDA" w14:textId="77777777" w:rsidR="00A004B8" w:rsidRDefault="00A004B8" w:rsidP="00404799">
            <w:r>
              <w:t>id</w:t>
            </w:r>
          </w:p>
        </w:tc>
      </w:tr>
      <w:tr w:rsidR="00A004B8" w14:paraId="692E4A6C" w14:textId="77777777" w:rsidTr="00404799">
        <w:tc>
          <w:tcPr>
            <w:tcW w:w="1870" w:type="dxa"/>
          </w:tcPr>
          <w:p w14:paraId="0B7C8097" w14:textId="77777777" w:rsidR="00A004B8" w:rsidRDefault="00A004B8" w:rsidP="00404799"/>
        </w:tc>
        <w:tc>
          <w:tcPr>
            <w:tcW w:w="1870" w:type="dxa"/>
          </w:tcPr>
          <w:p w14:paraId="425DD5D4" w14:textId="521FB137" w:rsidR="00A004B8" w:rsidRDefault="00A004B8" w:rsidP="00404799">
            <w:r>
              <w:t>*</w:t>
            </w:r>
          </w:p>
        </w:tc>
        <w:tc>
          <w:tcPr>
            <w:tcW w:w="1870" w:type="dxa"/>
          </w:tcPr>
          <w:p w14:paraId="24E10FF7" w14:textId="7ACA7E69" w:rsidR="00A004B8" w:rsidRDefault="00A004B8" w:rsidP="00404799">
            <w:proofErr w:type="spellStart"/>
            <w:r>
              <w:t>fn</w:t>
            </w:r>
            <w:proofErr w:type="spellEnd"/>
          </w:p>
        </w:tc>
      </w:tr>
      <w:tr w:rsidR="00A004B8" w14:paraId="0D49D7A4" w14:textId="77777777" w:rsidTr="00404799">
        <w:tc>
          <w:tcPr>
            <w:tcW w:w="1870" w:type="dxa"/>
          </w:tcPr>
          <w:p w14:paraId="2FEA0D51" w14:textId="77777777" w:rsidR="00A004B8" w:rsidRDefault="00A004B8" w:rsidP="00404799"/>
        </w:tc>
        <w:tc>
          <w:tcPr>
            <w:tcW w:w="1870" w:type="dxa"/>
          </w:tcPr>
          <w:p w14:paraId="410DAE79" w14:textId="24DE5E87" w:rsidR="00A004B8" w:rsidRDefault="00A004B8" w:rsidP="00404799">
            <w:r>
              <w:t>*</w:t>
            </w:r>
          </w:p>
        </w:tc>
        <w:tc>
          <w:tcPr>
            <w:tcW w:w="1870" w:type="dxa"/>
          </w:tcPr>
          <w:p w14:paraId="44EB2DD3" w14:textId="14237B95" w:rsidR="00A004B8" w:rsidRDefault="00A004B8" w:rsidP="00404799">
            <w:r>
              <w:t>Ls</w:t>
            </w:r>
          </w:p>
        </w:tc>
      </w:tr>
      <w:tr w:rsidR="00A004B8" w14:paraId="0B2704D4" w14:textId="77777777" w:rsidTr="00404799">
        <w:tc>
          <w:tcPr>
            <w:tcW w:w="1870" w:type="dxa"/>
          </w:tcPr>
          <w:p w14:paraId="64E255D7" w14:textId="77777777" w:rsidR="00A004B8" w:rsidRDefault="00A004B8" w:rsidP="00404799"/>
        </w:tc>
        <w:tc>
          <w:tcPr>
            <w:tcW w:w="1870" w:type="dxa"/>
          </w:tcPr>
          <w:p w14:paraId="5A03F9D6" w14:textId="01DD28D4" w:rsidR="00A004B8" w:rsidRDefault="00A004B8" w:rsidP="00404799">
            <w:r>
              <w:t>*</w:t>
            </w:r>
          </w:p>
        </w:tc>
        <w:tc>
          <w:tcPr>
            <w:tcW w:w="1870" w:type="dxa"/>
          </w:tcPr>
          <w:p w14:paraId="659473B0" w14:textId="406D1714" w:rsidR="00A004B8" w:rsidRDefault="00A004B8" w:rsidP="00404799">
            <w:r>
              <w:t xml:space="preserve">Registration </w:t>
            </w:r>
            <w:proofErr w:type="spellStart"/>
            <w:r>
              <w:t>yr</w:t>
            </w:r>
            <w:proofErr w:type="spellEnd"/>
          </w:p>
        </w:tc>
      </w:tr>
      <w:tr w:rsidR="00A004B8" w14:paraId="76CC4FF5" w14:textId="77777777" w:rsidTr="00404799">
        <w:tc>
          <w:tcPr>
            <w:tcW w:w="1870" w:type="dxa"/>
          </w:tcPr>
          <w:p w14:paraId="72F0DCFA" w14:textId="77777777" w:rsidR="00A004B8" w:rsidRDefault="00A004B8" w:rsidP="00404799"/>
        </w:tc>
        <w:tc>
          <w:tcPr>
            <w:tcW w:w="1870" w:type="dxa"/>
          </w:tcPr>
          <w:p w14:paraId="1D5A6A38" w14:textId="1C7400F2" w:rsidR="00A004B8" w:rsidRDefault="00A004B8" w:rsidP="00404799">
            <w:r>
              <w:t>*</w:t>
            </w:r>
          </w:p>
        </w:tc>
        <w:tc>
          <w:tcPr>
            <w:tcW w:w="1870" w:type="dxa"/>
          </w:tcPr>
          <w:p w14:paraId="30A9A283" w14:textId="574442F4" w:rsidR="00A004B8" w:rsidRDefault="00A004B8" w:rsidP="00404799">
            <w:r>
              <w:t>email</w:t>
            </w:r>
          </w:p>
        </w:tc>
      </w:tr>
    </w:tbl>
    <w:p w14:paraId="02DED328" w14:textId="77777777" w:rsidR="00A004B8" w:rsidRDefault="00A004B8" w:rsidP="0089579D"/>
    <w:p w14:paraId="3A965FEB" w14:textId="184884AB" w:rsidR="00A004B8" w:rsidRDefault="00A004B8" w:rsidP="00A004B8">
      <w:r>
        <w:t>Academic session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</w:tblGrid>
      <w:tr w:rsidR="00A004B8" w14:paraId="35D2BED1" w14:textId="77777777" w:rsidTr="00404799">
        <w:tc>
          <w:tcPr>
            <w:tcW w:w="1870" w:type="dxa"/>
          </w:tcPr>
          <w:p w14:paraId="35EA8D9E" w14:textId="77777777" w:rsidR="00A004B8" w:rsidRDefault="00A004B8" w:rsidP="00404799">
            <w:r>
              <w:t>Key type</w:t>
            </w:r>
          </w:p>
        </w:tc>
        <w:tc>
          <w:tcPr>
            <w:tcW w:w="1870" w:type="dxa"/>
          </w:tcPr>
          <w:p w14:paraId="0247B8AC" w14:textId="77777777" w:rsidR="00A004B8" w:rsidRDefault="00A004B8" w:rsidP="00404799">
            <w:r>
              <w:t>Optionality</w:t>
            </w:r>
          </w:p>
        </w:tc>
        <w:tc>
          <w:tcPr>
            <w:tcW w:w="1870" w:type="dxa"/>
          </w:tcPr>
          <w:p w14:paraId="148462E6" w14:textId="77777777" w:rsidR="00A004B8" w:rsidRDefault="00A004B8" w:rsidP="00404799">
            <w:r>
              <w:t>Column name</w:t>
            </w:r>
          </w:p>
        </w:tc>
      </w:tr>
      <w:tr w:rsidR="00A004B8" w14:paraId="120E9CBA" w14:textId="77777777" w:rsidTr="00404799">
        <w:tc>
          <w:tcPr>
            <w:tcW w:w="1870" w:type="dxa"/>
          </w:tcPr>
          <w:p w14:paraId="70EF1750" w14:textId="367B8982" w:rsidR="00A004B8" w:rsidRDefault="00A004B8" w:rsidP="00404799">
            <w:r>
              <w:lastRenderedPageBreak/>
              <w:t>pk</w:t>
            </w:r>
          </w:p>
        </w:tc>
        <w:tc>
          <w:tcPr>
            <w:tcW w:w="1870" w:type="dxa"/>
          </w:tcPr>
          <w:p w14:paraId="1F5E4B88" w14:textId="3C570E87" w:rsidR="00A004B8" w:rsidRDefault="00A004B8" w:rsidP="00404799">
            <w:r>
              <w:t>*</w:t>
            </w:r>
          </w:p>
        </w:tc>
        <w:tc>
          <w:tcPr>
            <w:tcW w:w="1870" w:type="dxa"/>
          </w:tcPr>
          <w:p w14:paraId="7F84506F" w14:textId="1F3FE2D4" w:rsidR="00A004B8" w:rsidRDefault="00A004B8" w:rsidP="00404799">
            <w:r>
              <w:t>id</w:t>
            </w:r>
          </w:p>
        </w:tc>
      </w:tr>
      <w:tr w:rsidR="00A004B8" w14:paraId="7BB38F88" w14:textId="77777777" w:rsidTr="00404799">
        <w:tc>
          <w:tcPr>
            <w:tcW w:w="1870" w:type="dxa"/>
          </w:tcPr>
          <w:p w14:paraId="559F3C59" w14:textId="77777777" w:rsidR="00A004B8" w:rsidRDefault="00A004B8" w:rsidP="00404799"/>
        </w:tc>
        <w:tc>
          <w:tcPr>
            <w:tcW w:w="1870" w:type="dxa"/>
          </w:tcPr>
          <w:p w14:paraId="58DB05B0" w14:textId="72D523C3" w:rsidR="00A004B8" w:rsidRDefault="00A004B8" w:rsidP="00404799">
            <w:r>
              <w:t>*</w:t>
            </w:r>
          </w:p>
        </w:tc>
        <w:tc>
          <w:tcPr>
            <w:tcW w:w="1870" w:type="dxa"/>
          </w:tcPr>
          <w:p w14:paraId="6576053B" w14:textId="69891C9F" w:rsidR="00A004B8" w:rsidRDefault="00A004B8" w:rsidP="00404799">
            <w:r>
              <w:t>name</w:t>
            </w:r>
          </w:p>
        </w:tc>
      </w:tr>
    </w:tbl>
    <w:p w14:paraId="7A3767CF" w14:textId="77777777" w:rsidR="00A004B8" w:rsidRDefault="00A004B8" w:rsidP="0089579D"/>
    <w:p w14:paraId="6F1C106E" w14:textId="0FFD3F2B" w:rsidR="00A004B8" w:rsidRDefault="00A004B8" w:rsidP="00A004B8">
      <w:r>
        <w:t xml:space="preserve">Course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</w:tblGrid>
      <w:tr w:rsidR="00A004B8" w14:paraId="6208AE41" w14:textId="77777777" w:rsidTr="00404799">
        <w:tc>
          <w:tcPr>
            <w:tcW w:w="1870" w:type="dxa"/>
          </w:tcPr>
          <w:p w14:paraId="22AF4AAB" w14:textId="77777777" w:rsidR="00A004B8" w:rsidRDefault="00A004B8" w:rsidP="00404799">
            <w:r>
              <w:t>Key type</w:t>
            </w:r>
          </w:p>
        </w:tc>
        <w:tc>
          <w:tcPr>
            <w:tcW w:w="1870" w:type="dxa"/>
          </w:tcPr>
          <w:p w14:paraId="39D03B98" w14:textId="77777777" w:rsidR="00A004B8" w:rsidRDefault="00A004B8" w:rsidP="00404799">
            <w:r>
              <w:t>Optionality</w:t>
            </w:r>
          </w:p>
        </w:tc>
        <w:tc>
          <w:tcPr>
            <w:tcW w:w="1870" w:type="dxa"/>
          </w:tcPr>
          <w:p w14:paraId="048AF5E9" w14:textId="77777777" w:rsidR="00A004B8" w:rsidRDefault="00A004B8" w:rsidP="00404799">
            <w:r>
              <w:t>Column name</w:t>
            </w:r>
          </w:p>
        </w:tc>
      </w:tr>
      <w:tr w:rsidR="00A004B8" w14:paraId="37ADB78B" w14:textId="77777777" w:rsidTr="00404799">
        <w:tc>
          <w:tcPr>
            <w:tcW w:w="1870" w:type="dxa"/>
          </w:tcPr>
          <w:p w14:paraId="0211DFD0" w14:textId="66228B02" w:rsidR="00A004B8" w:rsidRDefault="00A004B8" w:rsidP="00404799">
            <w:r>
              <w:t>pk</w:t>
            </w:r>
          </w:p>
        </w:tc>
        <w:tc>
          <w:tcPr>
            <w:tcW w:w="1870" w:type="dxa"/>
          </w:tcPr>
          <w:p w14:paraId="02C3ED22" w14:textId="563BAAF6" w:rsidR="00A004B8" w:rsidRDefault="00A004B8" w:rsidP="00404799">
            <w:r>
              <w:t>*</w:t>
            </w:r>
          </w:p>
        </w:tc>
        <w:tc>
          <w:tcPr>
            <w:tcW w:w="1870" w:type="dxa"/>
          </w:tcPr>
          <w:p w14:paraId="316CD82B" w14:textId="77777777" w:rsidR="00A004B8" w:rsidRDefault="00A004B8" w:rsidP="00404799">
            <w:r>
              <w:t>id</w:t>
            </w:r>
          </w:p>
        </w:tc>
      </w:tr>
      <w:tr w:rsidR="00A004B8" w14:paraId="31A73BF1" w14:textId="77777777" w:rsidTr="00404799">
        <w:tc>
          <w:tcPr>
            <w:tcW w:w="1870" w:type="dxa"/>
          </w:tcPr>
          <w:p w14:paraId="1E671E19" w14:textId="77777777" w:rsidR="00A004B8" w:rsidRDefault="00A004B8" w:rsidP="00404799"/>
        </w:tc>
        <w:tc>
          <w:tcPr>
            <w:tcW w:w="1870" w:type="dxa"/>
          </w:tcPr>
          <w:p w14:paraId="74FA6D4F" w14:textId="4A1A7409" w:rsidR="00A004B8" w:rsidRDefault="00A004B8" w:rsidP="00404799">
            <w:r>
              <w:t>*</w:t>
            </w:r>
          </w:p>
        </w:tc>
        <w:tc>
          <w:tcPr>
            <w:tcW w:w="1870" w:type="dxa"/>
          </w:tcPr>
          <w:p w14:paraId="464073CC" w14:textId="77777777" w:rsidR="00A004B8" w:rsidRDefault="00A004B8" w:rsidP="00404799">
            <w:r>
              <w:t>name</w:t>
            </w:r>
          </w:p>
        </w:tc>
      </w:tr>
    </w:tbl>
    <w:p w14:paraId="37F75ECF" w14:textId="77777777" w:rsidR="00A004B8" w:rsidRDefault="00A004B8" w:rsidP="0089579D"/>
    <w:p w14:paraId="08248A6C" w14:textId="2AFE4D58" w:rsidR="00A004B8" w:rsidRDefault="00A004B8" w:rsidP="00A004B8">
      <w:r>
        <w:t xml:space="preserve">Department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</w:tblGrid>
      <w:tr w:rsidR="00A004B8" w14:paraId="78F7A497" w14:textId="77777777" w:rsidTr="00404799">
        <w:tc>
          <w:tcPr>
            <w:tcW w:w="1870" w:type="dxa"/>
          </w:tcPr>
          <w:p w14:paraId="7CDEF38C" w14:textId="77777777" w:rsidR="00A004B8" w:rsidRDefault="00A004B8" w:rsidP="00404799">
            <w:r>
              <w:t>Key type</w:t>
            </w:r>
          </w:p>
        </w:tc>
        <w:tc>
          <w:tcPr>
            <w:tcW w:w="1870" w:type="dxa"/>
          </w:tcPr>
          <w:p w14:paraId="10324968" w14:textId="77777777" w:rsidR="00A004B8" w:rsidRDefault="00A004B8" w:rsidP="00404799">
            <w:r>
              <w:t>Optionality</w:t>
            </w:r>
          </w:p>
        </w:tc>
        <w:tc>
          <w:tcPr>
            <w:tcW w:w="1870" w:type="dxa"/>
          </w:tcPr>
          <w:p w14:paraId="7436E4E2" w14:textId="77777777" w:rsidR="00A004B8" w:rsidRDefault="00A004B8" w:rsidP="00404799">
            <w:r>
              <w:t>Column name</w:t>
            </w:r>
          </w:p>
        </w:tc>
      </w:tr>
      <w:tr w:rsidR="00A004B8" w14:paraId="7D56B7BD" w14:textId="77777777" w:rsidTr="00404799">
        <w:tc>
          <w:tcPr>
            <w:tcW w:w="1870" w:type="dxa"/>
          </w:tcPr>
          <w:p w14:paraId="4F7223AC" w14:textId="607B5873" w:rsidR="00A004B8" w:rsidRDefault="00A004B8" w:rsidP="00404799">
            <w:r>
              <w:t>pk</w:t>
            </w:r>
          </w:p>
        </w:tc>
        <w:tc>
          <w:tcPr>
            <w:tcW w:w="1870" w:type="dxa"/>
          </w:tcPr>
          <w:p w14:paraId="68CF7033" w14:textId="21FD32B8" w:rsidR="00A004B8" w:rsidRDefault="00A004B8" w:rsidP="00404799">
            <w:r>
              <w:t>*</w:t>
            </w:r>
          </w:p>
        </w:tc>
        <w:tc>
          <w:tcPr>
            <w:tcW w:w="1870" w:type="dxa"/>
          </w:tcPr>
          <w:p w14:paraId="791031E3" w14:textId="77777777" w:rsidR="00A004B8" w:rsidRDefault="00A004B8" w:rsidP="00404799">
            <w:r>
              <w:t>id</w:t>
            </w:r>
          </w:p>
        </w:tc>
      </w:tr>
      <w:tr w:rsidR="00A004B8" w14:paraId="71A103B9" w14:textId="77777777" w:rsidTr="00404799">
        <w:tc>
          <w:tcPr>
            <w:tcW w:w="1870" w:type="dxa"/>
          </w:tcPr>
          <w:p w14:paraId="02D3CB9E" w14:textId="77777777" w:rsidR="00A004B8" w:rsidRDefault="00A004B8" w:rsidP="00404799"/>
        </w:tc>
        <w:tc>
          <w:tcPr>
            <w:tcW w:w="1870" w:type="dxa"/>
          </w:tcPr>
          <w:p w14:paraId="12372CEA" w14:textId="078F5D5B" w:rsidR="00A004B8" w:rsidRDefault="00A004B8" w:rsidP="00404799">
            <w:r>
              <w:t>*</w:t>
            </w:r>
          </w:p>
        </w:tc>
        <w:tc>
          <w:tcPr>
            <w:tcW w:w="1870" w:type="dxa"/>
          </w:tcPr>
          <w:p w14:paraId="69C2CF8B" w14:textId="77777777" w:rsidR="00A004B8" w:rsidRDefault="00A004B8" w:rsidP="00404799">
            <w:r>
              <w:t>name</w:t>
            </w:r>
          </w:p>
        </w:tc>
      </w:tr>
      <w:tr w:rsidR="00A004B8" w14:paraId="73AFD658" w14:textId="77777777" w:rsidTr="00404799">
        <w:tc>
          <w:tcPr>
            <w:tcW w:w="1870" w:type="dxa"/>
          </w:tcPr>
          <w:p w14:paraId="6C0D485A" w14:textId="3BEE104D" w:rsidR="00A004B8" w:rsidRDefault="00A004B8" w:rsidP="00404799"/>
        </w:tc>
        <w:tc>
          <w:tcPr>
            <w:tcW w:w="1870" w:type="dxa"/>
          </w:tcPr>
          <w:p w14:paraId="549D84AD" w14:textId="365F781A" w:rsidR="00A004B8" w:rsidRDefault="00A004B8" w:rsidP="00404799">
            <w:r>
              <w:t>*</w:t>
            </w:r>
          </w:p>
        </w:tc>
        <w:tc>
          <w:tcPr>
            <w:tcW w:w="1870" w:type="dxa"/>
          </w:tcPr>
          <w:p w14:paraId="39F7D4EA" w14:textId="676F2910" w:rsidR="00A004B8" w:rsidRDefault="00A004B8" w:rsidP="00404799">
            <w:r>
              <w:t xml:space="preserve">Head </w:t>
            </w:r>
          </w:p>
        </w:tc>
      </w:tr>
    </w:tbl>
    <w:p w14:paraId="0D86D19F" w14:textId="77777777" w:rsidR="00A004B8" w:rsidRDefault="00A004B8" w:rsidP="0089579D"/>
    <w:p w14:paraId="6398432A" w14:textId="4553BA9E" w:rsidR="00A004B8" w:rsidRDefault="00A004B8" w:rsidP="00A004B8">
      <w:r>
        <w:t>Faculty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</w:tblGrid>
      <w:tr w:rsidR="00A004B8" w14:paraId="50172C17" w14:textId="77777777" w:rsidTr="00404799">
        <w:tc>
          <w:tcPr>
            <w:tcW w:w="1870" w:type="dxa"/>
          </w:tcPr>
          <w:p w14:paraId="63558C5B" w14:textId="77777777" w:rsidR="00A004B8" w:rsidRDefault="00A004B8" w:rsidP="00404799">
            <w:r>
              <w:t>Key type</w:t>
            </w:r>
          </w:p>
        </w:tc>
        <w:tc>
          <w:tcPr>
            <w:tcW w:w="1870" w:type="dxa"/>
          </w:tcPr>
          <w:p w14:paraId="63F660B0" w14:textId="77777777" w:rsidR="00A004B8" w:rsidRDefault="00A004B8" w:rsidP="00404799">
            <w:r>
              <w:t>Optionality</w:t>
            </w:r>
          </w:p>
        </w:tc>
        <w:tc>
          <w:tcPr>
            <w:tcW w:w="1870" w:type="dxa"/>
          </w:tcPr>
          <w:p w14:paraId="7DE833C6" w14:textId="77777777" w:rsidR="00A004B8" w:rsidRDefault="00A004B8" w:rsidP="00404799">
            <w:r>
              <w:t>Column name</w:t>
            </w:r>
          </w:p>
        </w:tc>
      </w:tr>
      <w:tr w:rsidR="00A004B8" w14:paraId="1254F6FA" w14:textId="77777777" w:rsidTr="00404799">
        <w:tc>
          <w:tcPr>
            <w:tcW w:w="1870" w:type="dxa"/>
          </w:tcPr>
          <w:p w14:paraId="24033D42" w14:textId="5C6D1CD7" w:rsidR="00A004B8" w:rsidRDefault="00A004B8" w:rsidP="00404799">
            <w:r>
              <w:t>pk</w:t>
            </w:r>
          </w:p>
        </w:tc>
        <w:tc>
          <w:tcPr>
            <w:tcW w:w="1870" w:type="dxa"/>
          </w:tcPr>
          <w:p w14:paraId="2B51CAB8" w14:textId="60F83CE5" w:rsidR="00A004B8" w:rsidRDefault="00A004B8" w:rsidP="00404799">
            <w:r>
              <w:t>*</w:t>
            </w:r>
          </w:p>
        </w:tc>
        <w:tc>
          <w:tcPr>
            <w:tcW w:w="1870" w:type="dxa"/>
          </w:tcPr>
          <w:p w14:paraId="7BDAC217" w14:textId="77777777" w:rsidR="00A004B8" w:rsidRDefault="00A004B8" w:rsidP="00404799">
            <w:r>
              <w:t>id</w:t>
            </w:r>
          </w:p>
        </w:tc>
      </w:tr>
      <w:tr w:rsidR="00A004B8" w14:paraId="1D8BE8BD" w14:textId="77777777" w:rsidTr="00404799">
        <w:tc>
          <w:tcPr>
            <w:tcW w:w="1870" w:type="dxa"/>
          </w:tcPr>
          <w:p w14:paraId="609389A5" w14:textId="77777777" w:rsidR="00A004B8" w:rsidRDefault="00A004B8" w:rsidP="00404799"/>
        </w:tc>
        <w:tc>
          <w:tcPr>
            <w:tcW w:w="1870" w:type="dxa"/>
          </w:tcPr>
          <w:p w14:paraId="17145AF5" w14:textId="2E450066" w:rsidR="00A004B8" w:rsidRDefault="00A004B8" w:rsidP="00404799">
            <w:r>
              <w:t>*</w:t>
            </w:r>
          </w:p>
        </w:tc>
        <w:tc>
          <w:tcPr>
            <w:tcW w:w="1870" w:type="dxa"/>
          </w:tcPr>
          <w:p w14:paraId="02F21E95" w14:textId="77777777" w:rsidR="00A004B8" w:rsidRDefault="00A004B8" w:rsidP="00404799">
            <w:proofErr w:type="spellStart"/>
            <w:r>
              <w:t>fn</w:t>
            </w:r>
            <w:proofErr w:type="spellEnd"/>
          </w:p>
        </w:tc>
      </w:tr>
      <w:tr w:rsidR="00A004B8" w14:paraId="24A4F4B1" w14:textId="77777777" w:rsidTr="00404799">
        <w:tc>
          <w:tcPr>
            <w:tcW w:w="1870" w:type="dxa"/>
          </w:tcPr>
          <w:p w14:paraId="1B6C4D64" w14:textId="77777777" w:rsidR="00A004B8" w:rsidRDefault="00A004B8" w:rsidP="00404799"/>
        </w:tc>
        <w:tc>
          <w:tcPr>
            <w:tcW w:w="1870" w:type="dxa"/>
          </w:tcPr>
          <w:p w14:paraId="24E1BEAF" w14:textId="282D0F6A" w:rsidR="00A004B8" w:rsidRDefault="00A004B8" w:rsidP="00404799">
            <w:r>
              <w:t>*</w:t>
            </w:r>
          </w:p>
        </w:tc>
        <w:tc>
          <w:tcPr>
            <w:tcW w:w="1870" w:type="dxa"/>
          </w:tcPr>
          <w:p w14:paraId="035D12C0" w14:textId="77777777" w:rsidR="00A004B8" w:rsidRDefault="00A004B8" w:rsidP="00404799">
            <w:r>
              <w:t>Ls</w:t>
            </w:r>
          </w:p>
        </w:tc>
      </w:tr>
      <w:tr w:rsidR="00A004B8" w14:paraId="634E971F" w14:textId="77777777" w:rsidTr="00404799">
        <w:tc>
          <w:tcPr>
            <w:tcW w:w="1870" w:type="dxa"/>
          </w:tcPr>
          <w:p w14:paraId="066BD5DB" w14:textId="77777777" w:rsidR="00A004B8" w:rsidRDefault="00A004B8" w:rsidP="00404799"/>
        </w:tc>
        <w:tc>
          <w:tcPr>
            <w:tcW w:w="1870" w:type="dxa"/>
          </w:tcPr>
          <w:p w14:paraId="71F7DAF1" w14:textId="63B51E7C" w:rsidR="00A004B8" w:rsidRDefault="00A004B8" w:rsidP="00404799">
            <w:r>
              <w:t>*</w:t>
            </w:r>
          </w:p>
        </w:tc>
        <w:tc>
          <w:tcPr>
            <w:tcW w:w="1870" w:type="dxa"/>
          </w:tcPr>
          <w:p w14:paraId="4C974C15" w14:textId="77777777" w:rsidR="00A004B8" w:rsidRDefault="00A004B8" w:rsidP="00404799">
            <w:r>
              <w:t>email</w:t>
            </w:r>
          </w:p>
        </w:tc>
      </w:tr>
    </w:tbl>
    <w:p w14:paraId="09B443C3" w14:textId="77777777" w:rsidR="00A004B8" w:rsidRDefault="00A004B8" w:rsidP="0089579D"/>
    <w:p w14:paraId="009D2317" w14:textId="656A5C35" w:rsidR="00A004B8" w:rsidRDefault="00A004B8" w:rsidP="00A004B8">
      <w:r>
        <w:t xml:space="preserve">Exam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</w:tblGrid>
      <w:tr w:rsidR="00A004B8" w14:paraId="460B6076" w14:textId="77777777" w:rsidTr="00404799">
        <w:tc>
          <w:tcPr>
            <w:tcW w:w="1870" w:type="dxa"/>
          </w:tcPr>
          <w:p w14:paraId="2757D723" w14:textId="77777777" w:rsidR="00A004B8" w:rsidRDefault="00A004B8" w:rsidP="00404799">
            <w:r>
              <w:t>Key type</w:t>
            </w:r>
          </w:p>
        </w:tc>
        <w:tc>
          <w:tcPr>
            <w:tcW w:w="1870" w:type="dxa"/>
          </w:tcPr>
          <w:p w14:paraId="6FE532E1" w14:textId="77777777" w:rsidR="00A004B8" w:rsidRDefault="00A004B8" w:rsidP="00404799">
            <w:r>
              <w:t>Optionality</w:t>
            </w:r>
          </w:p>
        </w:tc>
        <w:tc>
          <w:tcPr>
            <w:tcW w:w="1870" w:type="dxa"/>
          </w:tcPr>
          <w:p w14:paraId="46DDCCEC" w14:textId="77777777" w:rsidR="00A004B8" w:rsidRDefault="00A004B8" w:rsidP="00404799">
            <w:r>
              <w:t>Column name</w:t>
            </w:r>
          </w:p>
        </w:tc>
      </w:tr>
      <w:tr w:rsidR="00A004B8" w14:paraId="5624622E" w14:textId="77777777" w:rsidTr="00404799">
        <w:tc>
          <w:tcPr>
            <w:tcW w:w="1870" w:type="dxa"/>
          </w:tcPr>
          <w:p w14:paraId="3D8069D5" w14:textId="51BEA9DE" w:rsidR="00A004B8" w:rsidRDefault="00A004B8" w:rsidP="00404799">
            <w:r>
              <w:t>pk</w:t>
            </w:r>
          </w:p>
        </w:tc>
        <w:tc>
          <w:tcPr>
            <w:tcW w:w="1870" w:type="dxa"/>
          </w:tcPr>
          <w:p w14:paraId="0268D77D" w14:textId="49D7E70B" w:rsidR="00A004B8" w:rsidRDefault="00A004B8" w:rsidP="00404799">
            <w:r>
              <w:t>*</w:t>
            </w:r>
          </w:p>
        </w:tc>
        <w:tc>
          <w:tcPr>
            <w:tcW w:w="1870" w:type="dxa"/>
          </w:tcPr>
          <w:p w14:paraId="0B1F985A" w14:textId="77777777" w:rsidR="00A004B8" w:rsidRDefault="00A004B8" w:rsidP="00404799">
            <w:r>
              <w:t>id</w:t>
            </w:r>
          </w:p>
        </w:tc>
      </w:tr>
      <w:tr w:rsidR="00A004B8" w14:paraId="3DF3FDB1" w14:textId="77777777" w:rsidTr="00404799">
        <w:tc>
          <w:tcPr>
            <w:tcW w:w="1870" w:type="dxa"/>
          </w:tcPr>
          <w:p w14:paraId="4CD752FF" w14:textId="77777777" w:rsidR="00A004B8" w:rsidRDefault="00A004B8" w:rsidP="00404799"/>
        </w:tc>
        <w:tc>
          <w:tcPr>
            <w:tcW w:w="1870" w:type="dxa"/>
          </w:tcPr>
          <w:p w14:paraId="7B97D873" w14:textId="442E935B" w:rsidR="00A004B8" w:rsidRDefault="00A004B8" w:rsidP="00404799">
            <w:r>
              <w:t xml:space="preserve">o </w:t>
            </w:r>
          </w:p>
        </w:tc>
        <w:tc>
          <w:tcPr>
            <w:tcW w:w="1870" w:type="dxa"/>
          </w:tcPr>
          <w:p w14:paraId="0B57AF7D" w14:textId="23386E8C" w:rsidR="00A004B8" w:rsidRDefault="00A004B8" w:rsidP="00A004B8">
            <w:pPr>
              <w:tabs>
                <w:tab w:val="center" w:pos="827"/>
              </w:tabs>
            </w:pPr>
            <w:r>
              <w:t>Start date</w:t>
            </w:r>
          </w:p>
        </w:tc>
      </w:tr>
    </w:tbl>
    <w:p w14:paraId="18188B1A" w14:textId="77777777" w:rsidR="00A004B8" w:rsidRDefault="00A004B8" w:rsidP="0089579D"/>
    <w:sectPr w:rsidR="00A004B8" w:rsidSect="00C728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456A8"/>
    <w:multiLevelType w:val="multilevel"/>
    <w:tmpl w:val="F4EEE8E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3A33EDA"/>
    <w:multiLevelType w:val="multilevel"/>
    <w:tmpl w:val="8DD0F3D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53205AD"/>
    <w:multiLevelType w:val="multilevel"/>
    <w:tmpl w:val="120CCB0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08623EA1"/>
    <w:multiLevelType w:val="hybridMultilevel"/>
    <w:tmpl w:val="7CE0FD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587779"/>
    <w:multiLevelType w:val="hybridMultilevel"/>
    <w:tmpl w:val="E3780F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48452B"/>
    <w:multiLevelType w:val="hybridMultilevel"/>
    <w:tmpl w:val="B39E2F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BF502A"/>
    <w:multiLevelType w:val="multilevel"/>
    <w:tmpl w:val="8EB060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13F42B9D"/>
    <w:multiLevelType w:val="multilevel"/>
    <w:tmpl w:val="BBF41C6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8" w15:restartNumberingAfterBreak="0">
    <w:nsid w:val="249774A9"/>
    <w:multiLevelType w:val="multilevel"/>
    <w:tmpl w:val="120CCB0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2685014E"/>
    <w:multiLevelType w:val="multilevel"/>
    <w:tmpl w:val="752EC2C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2EEF3326"/>
    <w:multiLevelType w:val="multilevel"/>
    <w:tmpl w:val="120CCB0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38F129A0"/>
    <w:multiLevelType w:val="multilevel"/>
    <w:tmpl w:val="45AEA1D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4C6F0AC1"/>
    <w:multiLevelType w:val="hybridMultilevel"/>
    <w:tmpl w:val="9614ED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9A0547"/>
    <w:multiLevelType w:val="hybridMultilevel"/>
    <w:tmpl w:val="7F1AAC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6BD55E5"/>
    <w:multiLevelType w:val="hybridMultilevel"/>
    <w:tmpl w:val="0C5203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2452C3A"/>
    <w:multiLevelType w:val="multilevel"/>
    <w:tmpl w:val="E0D255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65996147"/>
    <w:multiLevelType w:val="hybridMultilevel"/>
    <w:tmpl w:val="9E26BD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EFC0CC2"/>
    <w:multiLevelType w:val="hybridMultilevel"/>
    <w:tmpl w:val="7B5ABE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4CB68F9"/>
    <w:multiLevelType w:val="hybridMultilevel"/>
    <w:tmpl w:val="776ABB3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78E50C1"/>
    <w:multiLevelType w:val="hybridMultilevel"/>
    <w:tmpl w:val="A2E6C6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0045244">
    <w:abstractNumId w:val="12"/>
  </w:num>
  <w:num w:numId="2" w16cid:durableId="916281444">
    <w:abstractNumId w:val="18"/>
  </w:num>
  <w:num w:numId="3" w16cid:durableId="1798912782">
    <w:abstractNumId w:val="19"/>
  </w:num>
  <w:num w:numId="4" w16cid:durableId="66660342">
    <w:abstractNumId w:val="3"/>
  </w:num>
  <w:num w:numId="5" w16cid:durableId="1207528760">
    <w:abstractNumId w:val="0"/>
  </w:num>
  <w:num w:numId="6" w16cid:durableId="898441890">
    <w:abstractNumId w:val="16"/>
  </w:num>
  <w:num w:numId="7" w16cid:durableId="275867164">
    <w:abstractNumId w:val="1"/>
  </w:num>
  <w:num w:numId="8" w16cid:durableId="2021469437">
    <w:abstractNumId w:val="2"/>
  </w:num>
  <w:num w:numId="9" w16cid:durableId="826093922">
    <w:abstractNumId w:val="17"/>
  </w:num>
  <w:num w:numId="10" w16cid:durableId="1903902694">
    <w:abstractNumId w:val="11"/>
  </w:num>
  <w:num w:numId="11" w16cid:durableId="1702589646">
    <w:abstractNumId w:val="5"/>
  </w:num>
  <w:num w:numId="12" w16cid:durableId="47189838">
    <w:abstractNumId w:val="7"/>
  </w:num>
  <w:num w:numId="13" w16cid:durableId="698706973">
    <w:abstractNumId w:val="9"/>
  </w:num>
  <w:num w:numId="14" w16cid:durableId="1687094206">
    <w:abstractNumId w:val="10"/>
  </w:num>
  <w:num w:numId="15" w16cid:durableId="1765300127">
    <w:abstractNumId w:val="15"/>
  </w:num>
  <w:num w:numId="16" w16cid:durableId="1387100764">
    <w:abstractNumId w:val="4"/>
  </w:num>
  <w:num w:numId="17" w16cid:durableId="2126346906">
    <w:abstractNumId w:val="13"/>
  </w:num>
  <w:num w:numId="18" w16cid:durableId="1025862003">
    <w:abstractNumId w:val="8"/>
  </w:num>
  <w:num w:numId="19" w16cid:durableId="1695617866">
    <w:abstractNumId w:val="6"/>
  </w:num>
  <w:num w:numId="20" w16cid:durableId="2367585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579D"/>
    <w:rsid w:val="000145D8"/>
    <w:rsid w:val="00025F64"/>
    <w:rsid w:val="00034568"/>
    <w:rsid w:val="00036220"/>
    <w:rsid w:val="000562C6"/>
    <w:rsid w:val="00062642"/>
    <w:rsid w:val="00067748"/>
    <w:rsid w:val="00067FC0"/>
    <w:rsid w:val="00073807"/>
    <w:rsid w:val="00077DB4"/>
    <w:rsid w:val="000A7847"/>
    <w:rsid w:val="000B7D7F"/>
    <w:rsid w:val="000E4C68"/>
    <w:rsid w:val="001152FC"/>
    <w:rsid w:val="00121DB5"/>
    <w:rsid w:val="00127F28"/>
    <w:rsid w:val="0013648E"/>
    <w:rsid w:val="00163DD3"/>
    <w:rsid w:val="00174905"/>
    <w:rsid w:val="001814C3"/>
    <w:rsid w:val="001826D4"/>
    <w:rsid w:val="0018458B"/>
    <w:rsid w:val="001848D6"/>
    <w:rsid w:val="001D30E1"/>
    <w:rsid w:val="001F7A71"/>
    <w:rsid w:val="0020633A"/>
    <w:rsid w:val="00206D45"/>
    <w:rsid w:val="002201AA"/>
    <w:rsid w:val="002272D4"/>
    <w:rsid w:val="002276B4"/>
    <w:rsid w:val="002408EF"/>
    <w:rsid w:val="00255B7A"/>
    <w:rsid w:val="00266855"/>
    <w:rsid w:val="002713EE"/>
    <w:rsid w:val="002723BE"/>
    <w:rsid w:val="002776CA"/>
    <w:rsid w:val="00285825"/>
    <w:rsid w:val="002B60B9"/>
    <w:rsid w:val="002B6FCA"/>
    <w:rsid w:val="002C1667"/>
    <w:rsid w:val="002C2BB5"/>
    <w:rsid w:val="002C45E8"/>
    <w:rsid w:val="002D2E1A"/>
    <w:rsid w:val="002D37D2"/>
    <w:rsid w:val="002D5A44"/>
    <w:rsid w:val="002E1CF0"/>
    <w:rsid w:val="002F6697"/>
    <w:rsid w:val="003012FF"/>
    <w:rsid w:val="00331B50"/>
    <w:rsid w:val="00343363"/>
    <w:rsid w:val="00370E71"/>
    <w:rsid w:val="0038005E"/>
    <w:rsid w:val="00387612"/>
    <w:rsid w:val="00387C52"/>
    <w:rsid w:val="003A66B4"/>
    <w:rsid w:val="003B54A8"/>
    <w:rsid w:val="003D3476"/>
    <w:rsid w:val="003E3CCE"/>
    <w:rsid w:val="003E761B"/>
    <w:rsid w:val="003F2241"/>
    <w:rsid w:val="003F61F6"/>
    <w:rsid w:val="0042290C"/>
    <w:rsid w:val="004308CD"/>
    <w:rsid w:val="004559D4"/>
    <w:rsid w:val="0046223D"/>
    <w:rsid w:val="00464266"/>
    <w:rsid w:val="00471C57"/>
    <w:rsid w:val="00475E3B"/>
    <w:rsid w:val="004A50CD"/>
    <w:rsid w:val="004B3267"/>
    <w:rsid w:val="004E5DA9"/>
    <w:rsid w:val="004F29B1"/>
    <w:rsid w:val="004F7E19"/>
    <w:rsid w:val="005054EF"/>
    <w:rsid w:val="005601C8"/>
    <w:rsid w:val="00583217"/>
    <w:rsid w:val="00586352"/>
    <w:rsid w:val="005952EB"/>
    <w:rsid w:val="00596BE5"/>
    <w:rsid w:val="005C02E7"/>
    <w:rsid w:val="005D4A2A"/>
    <w:rsid w:val="005E63EF"/>
    <w:rsid w:val="005F6CA1"/>
    <w:rsid w:val="00600CBF"/>
    <w:rsid w:val="00612B07"/>
    <w:rsid w:val="00612FB6"/>
    <w:rsid w:val="00613B38"/>
    <w:rsid w:val="00615B71"/>
    <w:rsid w:val="00620CCD"/>
    <w:rsid w:val="00623013"/>
    <w:rsid w:val="00687788"/>
    <w:rsid w:val="00691969"/>
    <w:rsid w:val="00696F24"/>
    <w:rsid w:val="006A0333"/>
    <w:rsid w:val="006B1B79"/>
    <w:rsid w:val="006B61AE"/>
    <w:rsid w:val="006E1D57"/>
    <w:rsid w:val="006F4762"/>
    <w:rsid w:val="0070068E"/>
    <w:rsid w:val="00706A37"/>
    <w:rsid w:val="00713D73"/>
    <w:rsid w:val="00741591"/>
    <w:rsid w:val="0075254C"/>
    <w:rsid w:val="00754873"/>
    <w:rsid w:val="00756896"/>
    <w:rsid w:val="00760A8B"/>
    <w:rsid w:val="00760ABE"/>
    <w:rsid w:val="0077170D"/>
    <w:rsid w:val="00781DCB"/>
    <w:rsid w:val="0078203B"/>
    <w:rsid w:val="00796363"/>
    <w:rsid w:val="007B20CA"/>
    <w:rsid w:val="007C6AD3"/>
    <w:rsid w:val="00805546"/>
    <w:rsid w:val="00823AC6"/>
    <w:rsid w:val="008340FD"/>
    <w:rsid w:val="00836159"/>
    <w:rsid w:val="00856592"/>
    <w:rsid w:val="00862584"/>
    <w:rsid w:val="00876A1A"/>
    <w:rsid w:val="00891475"/>
    <w:rsid w:val="00892657"/>
    <w:rsid w:val="00893A4C"/>
    <w:rsid w:val="0089579D"/>
    <w:rsid w:val="008A091E"/>
    <w:rsid w:val="008D54A9"/>
    <w:rsid w:val="008F54EE"/>
    <w:rsid w:val="0092509F"/>
    <w:rsid w:val="00927B39"/>
    <w:rsid w:val="009325AA"/>
    <w:rsid w:val="009352BA"/>
    <w:rsid w:val="00943E14"/>
    <w:rsid w:val="00945D5E"/>
    <w:rsid w:val="00950EEA"/>
    <w:rsid w:val="00963B4D"/>
    <w:rsid w:val="0097065F"/>
    <w:rsid w:val="00977EAE"/>
    <w:rsid w:val="00980DF5"/>
    <w:rsid w:val="00996092"/>
    <w:rsid w:val="009C21A2"/>
    <w:rsid w:val="009E27F5"/>
    <w:rsid w:val="009F13F3"/>
    <w:rsid w:val="009F2433"/>
    <w:rsid w:val="00A0035C"/>
    <w:rsid w:val="00A004B8"/>
    <w:rsid w:val="00A00873"/>
    <w:rsid w:val="00A20F35"/>
    <w:rsid w:val="00A26CF4"/>
    <w:rsid w:val="00A44BD8"/>
    <w:rsid w:val="00A54F08"/>
    <w:rsid w:val="00A70078"/>
    <w:rsid w:val="00A75D2A"/>
    <w:rsid w:val="00A86695"/>
    <w:rsid w:val="00AA6F88"/>
    <w:rsid w:val="00AC07D2"/>
    <w:rsid w:val="00AD68F9"/>
    <w:rsid w:val="00AD6E1C"/>
    <w:rsid w:val="00AE7221"/>
    <w:rsid w:val="00AF73F0"/>
    <w:rsid w:val="00B147DC"/>
    <w:rsid w:val="00B26EF2"/>
    <w:rsid w:val="00B571B7"/>
    <w:rsid w:val="00B753AB"/>
    <w:rsid w:val="00B87BCC"/>
    <w:rsid w:val="00B923F2"/>
    <w:rsid w:val="00B954AF"/>
    <w:rsid w:val="00BB2A0E"/>
    <w:rsid w:val="00BD01D6"/>
    <w:rsid w:val="00BD4FB2"/>
    <w:rsid w:val="00BE700C"/>
    <w:rsid w:val="00BF1463"/>
    <w:rsid w:val="00BF27B2"/>
    <w:rsid w:val="00BF40DB"/>
    <w:rsid w:val="00BF7A9D"/>
    <w:rsid w:val="00C04333"/>
    <w:rsid w:val="00C23F7C"/>
    <w:rsid w:val="00C25733"/>
    <w:rsid w:val="00C264BE"/>
    <w:rsid w:val="00C434B5"/>
    <w:rsid w:val="00C5425C"/>
    <w:rsid w:val="00C7281C"/>
    <w:rsid w:val="00C95836"/>
    <w:rsid w:val="00C967E7"/>
    <w:rsid w:val="00C96B67"/>
    <w:rsid w:val="00CF185E"/>
    <w:rsid w:val="00CF2301"/>
    <w:rsid w:val="00CF3DBB"/>
    <w:rsid w:val="00CF7037"/>
    <w:rsid w:val="00D03377"/>
    <w:rsid w:val="00D048AB"/>
    <w:rsid w:val="00D1626D"/>
    <w:rsid w:val="00D4097C"/>
    <w:rsid w:val="00D44536"/>
    <w:rsid w:val="00D6049C"/>
    <w:rsid w:val="00D81394"/>
    <w:rsid w:val="00D83431"/>
    <w:rsid w:val="00D951B0"/>
    <w:rsid w:val="00DA4423"/>
    <w:rsid w:val="00DC5BAB"/>
    <w:rsid w:val="00DC75D7"/>
    <w:rsid w:val="00DE7755"/>
    <w:rsid w:val="00DF39DE"/>
    <w:rsid w:val="00E00C6E"/>
    <w:rsid w:val="00E13F7A"/>
    <w:rsid w:val="00E17CB8"/>
    <w:rsid w:val="00E21C28"/>
    <w:rsid w:val="00E35C31"/>
    <w:rsid w:val="00E36412"/>
    <w:rsid w:val="00E44D9E"/>
    <w:rsid w:val="00E64174"/>
    <w:rsid w:val="00E65DFE"/>
    <w:rsid w:val="00E674C1"/>
    <w:rsid w:val="00E67711"/>
    <w:rsid w:val="00E81339"/>
    <w:rsid w:val="00E8796B"/>
    <w:rsid w:val="00E95BE9"/>
    <w:rsid w:val="00EC5FE9"/>
    <w:rsid w:val="00EF2985"/>
    <w:rsid w:val="00EF2EDA"/>
    <w:rsid w:val="00EF601A"/>
    <w:rsid w:val="00F02819"/>
    <w:rsid w:val="00F0389B"/>
    <w:rsid w:val="00F2080C"/>
    <w:rsid w:val="00F20C08"/>
    <w:rsid w:val="00F4222D"/>
    <w:rsid w:val="00F422D3"/>
    <w:rsid w:val="00F44DE0"/>
    <w:rsid w:val="00F55744"/>
    <w:rsid w:val="00F72B94"/>
    <w:rsid w:val="00F74771"/>
    <w:rsid w:val="00FA38FD"/>
    <w:rsid w:val="00FC25A1"/>
    <w:rsid w:val="00FC6B2D"/>
    <w:rsid w:val="00FD3ABA"/>
    <w:rsid w:val="00FD75A3"/>
    <w:rsid w:val="00FE0615"/>
    <w:rsid w:val="00FE5473"/>
    <w:rsid w:val="00FE62A1"/>
    <w:rsid w:val="00FF4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B9A62D"/>
  <w15:chartTrackingRefBased/>
  <w15:docId w15:val="{C3CFA53F-3874-1A4B-A2AF-036CE39F5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57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57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57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57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57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579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579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579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579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57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57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57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579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579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57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57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57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57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579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57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579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57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579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57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57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579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57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579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579D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977EA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619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94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95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00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9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50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97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36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2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8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12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34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52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8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1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23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79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7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59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6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58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35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9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61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3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33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65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52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03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86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8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45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2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35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5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71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1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52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84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1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64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85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2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60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23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96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1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52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8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3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7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2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73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07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93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15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1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1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57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76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2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78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36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9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1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11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10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2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0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53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9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2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46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34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7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2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5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05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91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4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74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11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82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6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17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9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29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92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67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39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75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38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24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39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52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2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87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6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61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8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86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8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12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1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57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40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59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96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89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3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03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0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59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65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7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1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37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23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1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59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6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53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25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05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28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77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48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8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88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18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96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13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91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19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37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73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41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Backup of Normal.dotm</Template>
  <TotalTime>58</TotalTime>
  <Pages>11</Pages>
  <Words>1269</Words>
  <Characters>7237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Janna Muryawan</dc:creator>
  <cp:keywords/>
  <dc:description/>
  <cp:lastModifiedBy>Janna Muryawan</cp:lastModifiedBy>
  <cp:revision>11</cp:revision>
  <dcterms:created xsi:type="dcterms:W3CDTF">2024-09-04T16:30:00Z</dcterms:created>
  <dcterms:modified xsi:type="dcterms:W3CDTF">2024-09-04T23:53:00Z</dcterms:modified>
</cp:coreProperties>
</file>